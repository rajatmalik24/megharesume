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ADD0" w14:textId="1431E7FE" w:rsidR="00AE230D" w:rsidRDefault="00817D4B" w:rsidP="00AE230D">
      <w:pPr>
        <w:pStyle w:val="Graphicsanchor"/>
        <w:rPr>
          <w:sz w:val="36"/>
          <w:szCs w:val="36"/>
        </w:rPr>
      </w:pPr>
      <w:r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8416" behindDoc="0" locked="1" layoutInCell="1" allowOverlap="1" wp14:anchorId="599DABC0" wp14:editId="43BDB009">
                <wp:simplePos x="0" y="0"/>
                <wp:positionH relativeFrom="page">
                  <wp:posOffset>2305050</wp:posOffset>
                </wp:positionH>
                <wp:positionV relativeFrom="margin">
                  <wp:align>bottom</wp:align>
                </wp:positionV>
                <wp:extent cx="4919345" cy="2168525"/>
                <wp:effectExtent l="0" t="0" r="0" b="3175"/>
                <wp:wrapSquare wrapText="bothSides"/>
                <wp:docPr id="796189565" name="Text Box 796189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2168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9DDD9" w14:textId="6D8B8220" w:rsidR="00817D4B" w:rsidRPr="005376B4" w:rsidRDefault="00817D4B" w:rsidP="00817D4B">
                            <w:pPr>
                              <w:pStyle w:val="Heading1"/>
                            </w:pPr>
                            <w:r>
                              <w:t>P</w:t>
                            </w:r>
                            <w:r w:rsidR="00720701">
                              <w:t>roject Undertaken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5"/>
                              <w:gridCol w:w="6090"/>
                            </w:tblGrid>
                            <w:tr w:rsidR="00720701" w14:paraId="5E4B9FDD" w14:textId="77777777" w:rsidTr="008F5CBF">
                              <w:tc>
                                <w:tcPr>
                                  <w:tcW w:w="1345" w:type="dxa"/>
                                </w:tcPr>
                                <w:p w14:paraId="29CFB90E" w14:textId="557303D5" w:rsidR="00720701" w:rsidRDefault="00720701" w:rsidP="00817D4B">
                                  <w:r>
                                    <w:t>P</w:t>
                                  </w:r>
                                  <w:r w:rsidR="008F5CBF">
                                    <w:t>roject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20FB2874" w14:textId="72825833" w:rsidR="00720701" w:rsidRDefault="00854276" w:rsidP="00817D4B">
                                  <w:r>
                                    <w:t xml:space="preserve"> Dubai based </w:t>
                                  </w:r>
                                  <w:proofErr w:type="spellStart"/>
                                  <w:r w:rsidR="00D5565C" w:rsidRPr="00D5565C">
                                    <w:t>Carmension</w:t>
                                  </w:r>
                                  <w:proofErr w:type="spellEnd"/>
                                  <w:r w:rsidR="00CB3B22">
                                    <w:t xml:space="preserve"> in HA </w:t>
                                  </w:r>
                                  <w:r w:rsidR="007362FE">
                                    <w:t>Environment</w:t>
                                  </w:r>
                                </w:p>
                              </w:tc>
                            </w:tr>
                            <w:tr w:rsidR="00720701" w14:paraId="74F625C4" w14:textId="77777777" w:rsidTr="00442D87">
                              <w:trPr>
                                <w:trHeight w:val="1157"/>
                              </w:trPr>
                              <w:tc>
                                <w:tcPr>
                                  <w:tcW w:w="1345" w:type="dxa"/>
                                </w:tcPr>
                                <w:p w14:paraId="1640C432" w14:textId="4BE1D6C2" w:rsidR="00720701" w:rsidRDefault="008F5CBF" w:rsidP="00817D4B">
                                  <w: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4DB35CA6" w14:textId="64736956" w:rsidR="00720701" w:rsidRDefault="007362FE" w:rsidP="009D0BAA">
                                  <w:pPr>
                                    <w:jc w:val="center"/>
                                  </w:pPr>
                                  <w:r>
                                    <w:t xml:space="preserve">Deployment of </w:t>
                                  </w:r>
                                  <w:r w:rsidR="009D0BAA">
                                    <w:t>VPC, EC</w:t>
                                  </w:r>
                                  <w:r w:rsidR="00610605">
                                    <w:t>2, RDS, ELB, Autoscaling</w:t>
                                  </w:r>
                                  <w:r w:rsidR="0031279D">
                                    <w:t>,</w:t>
                                  </w:r>
                                  <w:r w:rsidR="007D41A4">
                                    <w:t xml:space="preserve"> S3, </w:t>
                                  </w:r>
                                  <w:r w:rsidR="00A20778">
                                    <w:t xml:space="preserve">CloudFront, </w:t>
                                  </w:r>
                                  <w:r w:rsidR="007E0F34">
                                    <w:t>Backup AMI</w:t>
                                  </w:r>
                                  <w:r w:rsidR="00142C5C">
                                    <w:t xml:space="preserve"> and Snapshots, </w:t>
                                  </w:r>
                                  <w:r w:rsidR="00442D87">
                                    <w:t>CloudTrail, CloudFormation Templates</w:t>
                                  </w:r>
                                </w:p>
                              </w:tc>
                            </w:tr>
                            <w:tr w:rsidR="00720701" w14:paraId="08CD312F" w14:textId="77777777" w:rsidTr="008F5CBF">
                              <w:tc>
                                <w:tcPr>
                                  <w:tcW w:w="1345" w:type="dxa"/>
                                </w:tcPr>
                                <w:p w14:paraId="2213CBC3" w14:textId="169E9C28" w:rsidR="00720701" w:rsidRDefault="008F5CBF" w:rsidP="00817D4B">
                                  <w:r>
                                    <w:t>Duration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6C7CBF8B" w14:textId="03B0D61C" w:rsidR="00720701" w:rsidRDefault="006D3C64" w:rsidP="00817D4B">
                                  <w:r>
                                    <w:t>May-2025 – October 2025</w:t>
                                  </w:r>
                                </w:p>
                              </w:tc>
                            </w:tr>
                            <w:tr w:rsidR="00720701" w14:paraId="034CE876" w14:textId="77777777" w:rsidTr="008F5CBF">
                              <w:tc>
                                <w:tcPr>
                                  <w:tcW w:w="1345" w:type="dxa"/>
                                </w:tcPr>
                                <w:p w14:paraId="42E48AF3" w14:textId="402055B1" w:rsidR="00720701" w:rsidRDefault="008F5CBF" w:rsidP="00817D4B">
                                  <w:r>
                                    <w:t>Team Size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54B372EE" w14:textId="1A09282A" w:rsidR="00720701" w:rsidRDefault="00D5565C" w:rsidP="00817D4B">
                                  <w: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296148C8" w14:textId="77777777" w:rsidR="00817D4B" w:rsidRPr="005376B4" w:rsidRDefault="00817D4B" w:rsidP="00817D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DABC0" id="_x0000_t202" coordsize="21600,21600" o:spt="202" path="m,l,21600r21600,l21600,xe">
                <v:stroke joinstyle="miter"/>
                <v:path gradientshapeok="t" o:connecttype="rect"/>
              </v:shapetype>
              <v:shape id="Text Box 796189565" o:spid="_x0000_s1026" type="#_x0000_t202" style="position:absolute;left:0;text-align:left;margin-left:181.5pt;margin-top:0;width:387.35pt;height:170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" filled="f" stroked="f">
                <v:textbox>
                  <w:txbxContent>
                    <w:p w14:paraId="7429DDD9" w14:textId="6D8B8220" w:rsidR="00817D4B" w:rsidRPr="005376B4" w:rsidRDefault="00817D4B" w:rsidP="00817D4B">
                      <w:pPr>
                        <w:pStyle w:val="Heading1"/>
                      </w:pPr>
                      <w:r>
                        <w:t>P</w:t>
                      </w:r>
                      <w:r w:rsidR="00720701">
                        <w:t>roject Undertaken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45"/>
                        <w:gridCol w:w="6090"/>
                      </w:tblGrid>
                      <w:tr w:rsidR="00720701" w14:paraId="5E4B9FDD" w14:textId="77777777" w:rsidTr="008F5CBF">
                        <w:tc>
                          <w:tcPr>
                            <w:tcW w:w="1345" w:type="dxa"/>
                          </w:tcPr>
                          <w:p w14:paraId="29CFB90E" w14:textId="557303D5" w:rsidR="00720701" w:rsidRDefault="00720701" w:rsidP="00817D4B">
                            <w:r>
                              <w:t>P</w:t>
                            </w:r>
                            <w:r w:rsidR="008F5CBF">
                              <w:t>roject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20FB2874" w14:textId="72825833" w:rsidR="00720701" w:rsidRDefault="00854276" w:rsidP="00817D4B">
                            <w:r>
                              <w:t xml:space="preserve"> Dubai based </w:t>
                            </w:r>
                            <w:proofErr w:type="spellStart"/>
                            <w:r w:rsidR="00D5565C" w:rsidRPr="00D5565C">
                              <w:t>Carmension</w:t>
                            </w:r>
                            <w:proofErr w:type="spellEnd"/>
                            <w:r w:rsidR="00CB3B22">
                              <w:t xml:space="preserve"> in HA </w:t>
                            </w:r>
                            <w:r w:rsidR="007362FE">
                              <w:t>Environment</w:t>
                            </w:r>
                          </w:p>
                        </w:tc>
                      </w:tr>
                      <w:tr w:rsidR="00720701" w14:paraId="74F625C4" w14:textId="77777777" w:rsidTr="00442D87">
                        <w:trPr>
                          <w:trHeight w:val="1157"/>
                        </w:trPr>
                        <w:tc>
                          <w:tcPr>
                            <w:tcW w:w="1345" w:type="dxa"/>
                          </w:tcPr>
                          <w:p w14:paraId="1640C432" w14:textId="4BE1D6C2" w:rsidR="00720701" w:rsidRDefault="008F5CBF" w:rsidP="00817D4B">
                            <w:r>
                              <w:t>Role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4DB35CA6" w14:textId="64736956" w:rsidR="00720701" w:rsidRDefault="007362FE" w:rsidP="009D0BAA">
                            <w:pPr>
                              <w:jc w:val="center"/>
                            </w:pPr>
                            <w:r>
                              <w:t xml:space="preserve">Deployment of </w:t>
                            </w:r>
                            <w:r w:rsidR="009D0BAA">
                              <w:t>VPC, EC</w:t>
                            </w:r>
                            <w:r w:rsidR="00610605">
                              <w:t>2, RDS, ELB, Autoscaling</w:t>
                            </w:r>
                            <w:r w:rsidR="0031279D">
                              <w:t>,</w:t>
                            </w:r>
                            <w:r w:rsidR="007D41A4">
                              <w:t xml:space="preserve"> S3, </w:t>
                            </w:r>
                            <w:r w:rsidR="00A20778">
                              <w:t xml:space="preserve">CloudFront, </w:t>
                            </w:r>
                            <w:r w:rsidR="007E0F34">
                              <w:t>Backup AMI</w:t>
                            </w:r>
                            <w:r w:rsidR="00142C5C">
                              <w:t xml:space="preserve"> and Snapshots, </w:t>
                            </w:r>
                            <w:r w:rsidR="00442D87">
                              <w:t>CloudTrail, CloudFormation Templates</w:t>
                            </w:r>
                          </w:p>
                        </w:tc>
                      </w:tr>
                      <w:tr w:rsidR="00720701" w14:paraId="08CD312F" w14:textId="77777777" w:rsidTr="008F5CBF">
                        <w:tc>
                          <w:tcPr>
                            <w:tcW w:w="1345" w:type="dxa"/>
                          </w:tcPr>
                          <w:p w14:paraId="2213CBC3" w14:textId="169E9C28" w:rsidR="00720701" w:rsidRDefault="008F5CBF" w:rsidP="00817D4B">
                            <w:r>
                              <w:t>Duration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6C7CBF8B" w14:textId="03B0D61C" w:rsidR="00720701" w:rsidRDefault="006D3C64" w:rsidP="00817D4B">
                            <w:r>
                              <w:t>May-2025 – October 2025</w:t>
                            </w:r>
                          </w:p>
                        </w:tc>
                      </w:tr>
                      <w:tr w:rsidR="00720701" w14:paraId="034CE876" w14:textId="77777777" w:rsidTr="008F5CBF">
                        <w:tc>
                          <w:tcPr>
                            <w:tcW w:w="1345" w:type="dxa"/>
                          </w:tcPr>
                          <w:p w14:paraId="42E48AF3" w14:textId="402055B1" w:rsidR="00720701" w:rsidRDefault="008F5CBF" w:rsidP="00817D4B">
                            <w:r>
                              <w:t>Team Size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54B372EE" w14:textId="1A09282A" w:rsidR="00720701" w:rsidRDefault="00D5565C" w:rsidP="00817D4B">
                            <w:r>
                              <w:t>2</w:t>
                            </w:r>
                          </w:p>
                        </w:tc>
                      </w:tr>
                    </w:tbl>
                    <w:p w14:paraId="296148C8" w14:textId="77777777" w:rsidR="00817D4B" w:rsidRPr="005376B4" w:rsidRDefault="00817D4B" w:rsidP="00817D4B"/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9B0236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4A7581EA" wp14:editId="468E6387">
                <wp:simplePos x="0" y="0"/>
                <wp:positionH relativeFrom="page">
                  <wp:posOffset>-67310</wp:posOffset>
                </wp:positionH>
                <wp:positionV relativeFrom="margin">
                  <wp:align>bottom</wp:align>
                </wp:positionV>
                <wp:extent cx="2105025" cy="2152650"/>
                <wp:effectExtent l="0" t="0" r="0" b="0"/>
                <wp:wrapSquare wrapText="bothSides"/>
                <wp:docPr id="255475421" name="Text Box 25547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2152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09F50" w14:textId="6DC804B7" w:rsidR="009B0236" w:rsidRPr="005376B4" w:rsidRDefault="009B0236" w:rsidP="009B0236">
                            <w:pPr>
                              <w:pStyle w:val="Heading1White"/>
                            </w:pPr>
                            <w:r>
                              <w:t>Education</w:t>
                            </w:r>
                          </w:p>
                          <w:p w14:paraId="7822D2DE" w14:textId="1526CEAA" w:rsidR="009B0236" w:rsidRPr="00286471" w:rsidRDefault="00C353A7" w:rsidP="00286471">
                            <w:pPr>
                              <w:pStyle w:val="Normalwhite"/>
                              <w:numPr>
                                <w:ilvl w:val="0"/>
                                <w:numId w:val="7"/>
                              </w:numPr>
                              <w:jc w:val="left"/>
                            </w:pPr>
                            <w:r w:rsidRPr="00286471">
                              <w:t>Master of Computer Applications</w:t>
                            </w:r>
                            <w:r w:rsidRPr="00286471">
                              <w:br/>
                              <w:t xml:space="preserve">Amity </w:t>
                            </w:r>
                            <w:r w:rsidR="00922406" w:rsidRPr="00286471">
                              <w:t>University,</w:t>
                            </w:r>
                            <w:r w:rsidRPr="00286471">
                              <w:t xml:space="preserve"> Noida</w:t>
                            </w:r>
                            <w:r w:rsidR="0059796E">
                              <w:br/>
                            </w:r>
                          </w:p>
                          <w:p w14:paraId="6B009943" w14:textId="5EC7472B" w:rsidR="009B0236" w:rsidRPr="00286471" w:rsidRDefault="00C353A7" w:rsidP="009B0236">
                            <w:pPr>
                              <w:pStyle w:val="Normalwhite"/>
                              <w:numPr>
                                <w:ilvl w:val="0"/>
                                <w:numId w:val="7"/>
                              </w:numPr>
                              <w:jc w:val="left"/>
                            </w:pPr>
                            <w:r w:rsidRPr="00286471">
                              <w:t>Bachelor of Computer</w:t>
                            </w:r>
                            <w:r w:rsidR="00286471">
                              <w:t xml:space="preserve"> </w:t>
                            </w:r>
                            <w:r w:rsidRPr="00286471">
                              <w:t>Applications</w:t>
                            </w:r>
                            <w:r w:rsidR="0011371A">
                              <w:t xml:space="preserve">, </w:t>
                            </w:r>
                            <w:r w:rsidRPr="00286471">
                              <w:br/>
                              <w:t>I</w:t>
                            </w:r>
                            <w:r w:rsidR="00957055">
                              <w:t>NMANTEC</w:t>
                            </w:r>
                            <w:r w:rsidRPr="00286471">
                              <w:t xml:space="preserve"> Institute</w:t>
                            </w:r>
                            <w:r w:rsidR="0059796E">
                              <w:t>, Ghaziabad</w:t>
                            </w:r>
                          </w:p>
                          <w:p w14:paraId="1104A10B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  <w:p w14:paraId="79A2E6A7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  <w:p w14:paraId="797795B1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  <w:p w14:paraId="7BB69F68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581EA" id="Text Box 255475421" o:spid="_x0000_s1027" type="#_x0000_t202" style="position:absolute;left:0;text-align:left;margin-left:-5.3pt;margin-top:0;width:165.75pt;height:169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" filled="f" stroked="f">
                <v:textbox>
                  <w:txbxContent>
                    <w:p w14:paraId="36C09F50" w14:textId="6DC804B7" w:rsidR="009B0236" w:rsidRPr="005376B4" w:rsidRDefault="009B0236" w:rsidP="009B0236">
                      <w:pPr>
                        <w:pStyle w:val="Heading1White"/>
                      </w:pPr>
                      <w:r>
                        <w:t>Education</w:t>
                      </w:r>
                    </w:p>
                    <w:p w14:paraId="7822D2DE" w14:textId="1526CEAA" w:rsidR="009B0236" w:rsidRPr="00286471" w:rsidRDefault="00C353A7" w:rsidP="00286471">
                      <w:pPr>
                        <w:pStyle w:val="Normalwhite"/>
                        <w:numPr>
                          <w:ilvl w:val="0"/>
                          <w:numId w:val="7"/>
                        </w:numPr>
                        <w:jc w:val="left"/>
                      </w:pPr>
                      <w:r w:rsidRPr="00286471">
                        <w:t>Master of Computer Applications</w:t>
                      </w:r>
                      <w:r w:rsidRPr="00286471">
                        <w:br/>
                        <w:t xml:space="preserve">Amity </w:t>
                      </w:r>
                      <w:r w:rsidR="00922406" w:rsidRPr="00286471">
                        <w:t>University,</w:t>
                      </w:r>
                      <w:r w:rsidRPr="00286471">
                        <w:t xml:space="preserve"> Noida</w:t>
                      </w:r>
                      <w:r w:rsidR="0059796E">
                        <w:br/>
                      </w:r>
                    </w:p>
                    <w:p w14:paraId="6B009943" w14:textId="5EC7472B" w:rsidR="009B0236" w:rsidRPr="00286471" w:rsidRDefault="00C353A7" w:rsidP="009B0236">
                      <w:pPr>
                        <w:pStyle w:val="Normalwhite"/>
                        <w:numPr>
                          <w:ilvl w:val="0"/>
                          <w:numId w:val="7"/>
                        </w:numPr>
                        <w:jc w:val="left"/>
                      </w:pPr>
                      <w:r w:rsidRPr="00286471">
                        <w:t>Bachelor of Computer</w:t>
                      </w:r>
                      <w:r w:rsidR="00286471">
                        <w:t xml:space="preserve"> </w:t>
                      </w:r>
                      <w:r w:rsidRPr="00286471">
                        <w:t>Applications</w:t>
                      </w:r>
                      <w:r w:rsidR="0011371A">
                        <w:t xml:space="preserve">, </w:t>
                      </w:r>
                      <w:r w:rsidRPr="00286471">
                        <w:br/>
                        <w:t>I</w:t>
                      </w:r>
                      <w:r w:rsidR="00957055">
                        <w:t>NMANTEC</w:t>
                      </w:r>
                      <w:r w:rsidRPr="00286471">
                        <w:t xml:space="preserve"> Institute</w:t>
                      </w:r>
                      <w:r w:rsidR="0059796E">
                        <w:t>, Ghaziabad</w:t>
                      </w:r>
                    </w:p>
                    <w:p w14:paraId="1104A10B" w14:textId="77777777" w:rsidR="009B0236" w:rsidRPr="005376B4" w:rsidRDefault="009B0236" w:rsidP="009B0236">
                      <w:pPr>
                        <w:pStyle w:val="Normalwhite"/>
                      </w:pPr>
                    </w:p>
                    <w:p w14:paraId="79A2E6A7" w14:textId="77777777" w:rsidR="009B0236" w:rsidRPr="005376B4" w:rsidRDefault="009B0236" w:rsidP="009B0236">
                      <w:pPr>
                        <w:pStyle w:val="Normalwhite"/>
                      </w:pPr>
                    </w:p>
                    <w:p w14:paraId="797795B1" w14:textId="77777777" w:rsidR="009B0236" w:rsidRPr="005376B4" w:rsidRDefault="009B0236" w:rsidP="009B0236">
                      <w:pPr>
                        <w:pStyle w:val="Normalwhite"/>
                      </w:pPr>
                    </w:p>
                    <w:p w14:paraId="7BB69F68" w14:textId="77777777" w:rsidR="009B0236" w:rsidRPr="005376B4" w:rsidRDefault="009B0236" w:rsidP="009B0236">
                      <w:pPr>
                        <w:pStyle w:val="Normalwhite"/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5376B4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0E8656B8" wp14:editId="2BC8726D">
                <wp:simplePos x="0" y="0"/>
                <wp:positionH relativeFrom="page">
                  <wp:posOffset>2261235</wp:posOffset>
                </wp:positionH>
                <wp:positionV relativeFrom="page">
                  <wp:posOffset>1387475</wp:posOffset>
                </wp:positionV>
                <wp:extent cx="4919345" cy="1636395"/>
                <wp:effectExtent l="0" t="0" r="0" b="190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636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E0052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Professional Overview</w:t>
                            </w:r>
                          </w:p>
                          <w:p w14:paraId="4E8EFA0B" w14:textId="060243C0" w:rsidR="005376B4" w:rsidRPr="005376B4" w:rsidRDefault="00C353A7" w:rsidP="005376B4">
                            <w:r>
                              <w:t>Aspiring Cloud Engineer with strong foundational knowledge of AWS Services and cloud infrastructure</w:t>
                            </w:r>
                            <w:r w:rsidR="005376B4" w:rsidRPr="005376B4">
                              <w:t>.</w:t>
                            </w:r>
                            <w:r>
                              <w:t xml:space="preserve"> Skilled in deploying, managing and troubleshooting cloud applications. Experienced in Linux, networking, databases and CI/CD pipelines. Eager to apply technical skills and grow in a dynamic cloud-focused role.</w:t>
                            </w:r>
                          </w:p>
                          <w:p w14:paraId="5E1B50EF" w14:textId="77777777" w:rsidR="005376B4" w:rsidRPr="005376B4" w:rsidRDefault="005376B4" w:rsidP="005376B4"/>
                          <w:p w14:paraId="58FCD1F7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56B8" id="Text Box 7" o:spid="_x0000_s1028" type="#_x0000_t202" style="position:absolute;left:0;text-align:left;margin-left:178.05pt;margin-top:109.25pt;width:387.35pt;height:128.8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" filled="f" stroked="f">
                <v:textbox>
                  <w:txbxContent>
                    <w:p w14:paraId="1DEE0052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Professional Overview</w:t>
                      </w:r>
                    </w:p>
                    <w:p w14:paraId="4E8EFA0B" w14:textId="060243C0" w:rsidR="005376B4" w:rsidRPr="005376B4" w:rsidRDefault="00C353A7" w:rsidP="005376B4">
                      <w:r>
                        <w:t>Aspiring Cloud Engineer with strong foundational knowledge of AWS Services and cloud infrastructure</w:t>
                      </w:r>
                      <w:r w:rsidR="005376B4" w:rsidRPr="005376B4">
                        <w:t>.</w:t>
                      </w:r>
                      <w:r>
                        <w:t xml:space="preserve"> Skilled in deploying, managing and troubleshooting cloud applications. Experienced in Linux, networking, databases and CI/CD pipelines. Eager to apply technical skills and grow in a dynamic cloud-focused role.</w:t>
                      </w:r>
                    </w:p>
                    <w:p w14:paraId="5E1B50EF" w14:textId="77777777" w:rsidR="005376B4" w:rsidRPr="005376B4" w:rsidRDefault="005376B4" w:rsidP="005376B4"/>
                    <w:p w14:paraId="58FCD1F7" w14:textId="77777777" w:rsidR="005376B4" w:rsidRPr="005376B4" w:rsidRDefault="005376B4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34B0F175" wp14:editId="6F527B3B">
                <wp:simplePos x="0" y="0"/>
                <wp:positionH relativeFrom="page">
                  <wp:posOffset>2260600</wp:posOffset>
                </wp:positionH>
                <wp:positionV relativeFrom="page">
                  <wp:posOffset>2717800</wp:posOffset>
                </wp:positionV>
                <wp:extent cx="4919345" cy="44450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444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34258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Work Experience</w:t>
                            </w:r>
                          </w:p>
                          <w:p w14:paraId="58C51FFB" w14:textId="5178EBA8" w:rsidR="005376B4" w:rsidRPr="00EA2D5E" w:rsidRDefault="00C353A7" w:rsidP="00EA2D5E">
                            <w:pPr>
                              <w:pStyle w:val="Heading2"/>
                            </w:pPr>
                            <w:r>
                              <w:t>INSYDETECH</w:t>
                            </w:r>
                          </w:p>
                          <w:p w14:paraId="1D68BD3F" w14:textId="7A5982AE" w:rsidR="005376B4" w:rsidRPr="00EA2D5E" w:rsidRDefault="004344A5" w:rsidP="00EA2D5E">
                            <w:pPr>
                              <w:pStyle w:val="Heading3"/>
                            </w:pPr>
                            <w:r>
                              <w:t xml:space="preserve">Cloud Engineer                                                                         Joining </w:t>
                            </w:r>
                            <w:r w:rsidR="00982019">
                              <w:t>Date: -</w:t>
                            </w:r>
                            <w:r>
                              <w:t xml:space="preserve"> </w:t>
                            </w:r>
                            <w:r w:rsidR="00C353A7">
                              <w:t>15</w:t>
                            </w:r>
                            <w:r w:rsidR="00C353A7" w:rsidRPr="00C353A7">
                              <w:rPr>
                                <w:vertAlign w:val="superscript"/>
                              </w:rPr>
                              <w:t>th</w:t>
                            </w:r>
                            <w:r w:rsidR="00C353A7">
                              <w:t xml:space="preserve"> January 2025</w:t>
                            </w:r>
                          </w:p>
                          <w:p w14:paraId="2CB2D2E3" w14:textId="3153D787" w:rsidR="005376B4" w:rsidRPr="005376B4" w:rsidRDefault="00C353A7" w:rsidP="00EA2D5E">
                            <w:pPr>
                              <w:pStyle w:val="ListBullet"/>
                            </w:pPr>
                            <w:r w:rsidRPr="008908D4">
                              <w:rPr>
                                <w:b/>
                                <w:bCs/>
                              </w:rPr>
                              <w:t>Infrastructure Provisioning:</w:t>
                            </w:r>
                            <w:r>
                              <w:t xml:space="preserve"> Use Infrastructure as Code (I</w:t>
                            </w:r>
                            <w:r w:rsidR="005D255A">
                              <w:t>AC</w:t>
                            </w:r>
                            <w:r>
                              <w:t xml:space="preserve">) tools like AWS </w:t>
                            </w:r>
                            <w:r w:rsidR="005D255A">
                              <w:t>CloudFormation</w:t>
                            </w:r>
                            <w:r>
                              <w:t xml:space="preserve"> to provision and manage AWS resources. A typical task might be launching a new EC2 instance</w:t>
                            </w:r>
                            <w:r w:rsidR="008908D4">
                              <w:t>, Load Balancer and VPC</w:t>
                            </w:r>
                            <w:r w:rsidR="005376B4" w:rsidRPr="005376B4">
                              <w:t>.</w:t>
                            </w:r>
                          </w:p>
                          <w:p w14:paraId="6351066F" w14:textId="21D40D17" w:rsidR="005376B4" w:rsidRPr="005376B4" w:rsidRDefault="008908D4" w:rsidP="00EA2D5E">
                            <w:pPr>
                              <w:pStyle w:val="ListBullet"/>
                            </w:pPr>
                            <w:r w:rsidRPr="008908D4">
                              <w:rPr>
                                <w:b/>
                                <w:bCs/>
                              </w:rPr>
                              <w:t>Deployment Support:</w:t>
                            </w:r>
                            <w:r>
                              <w:t xml:space="preserve"> Assist in deploying new application versions. This involves working with AWS services like AWS </w:t>
                            </w:r>
                            <w:r w:rsidR="00971ECB">
                              <w:t>Code Deploy</w:t>
                            </w:r>
                            <w:r>
                              <w:t xml:space="preserve">, </w:t>
                            </w:r>
                            <w:r w:rsidR="00971ECB">
                              <w:t>Code Pipeline</w:t>
                            </w:r>
                            <w:r>
                              <w:t xml:space="preserve"> or </w:t>
                            </w:r>
                            <w:r w:rsidR="00971ECB">
                              <w:t>Code Build</w:t>
                            </w:r>
                            <w:r>
                              <w:t xml:space="preserve"> to ensure new features are deployed smoothly</w:t>
                            </w:r>
                          </w:p>
                          <w:p w14:paraId="23A4CCDC" w14:textId="77777777" w:rsidR="00181282" w:rsidRDefault="009321CC" w:rsidP="00EA2D5E">
                            <w:pPr>
                              <w:pStyle w:val="ListBullet"/>
                              <w:rPr>
                                <w:b/>
                                <w:bCs/>
                              </w:rPr>
                            </w:pPr>
                            <w:r w:rsidRPr="009321CC">
                              <w:rPr>
                                <w:b/>
                                <w:bCs/>
                              </w:rPr>
                              <w:t>Security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</w:p>
                          <w:p w14:paraId="1F2DD18A" w14:textId="50F7DAA9" w:rsidR="005376B4" w:rsidRDefault="000E6A67" w:rsidP="0012253A">
                            <w:pPr>
                              <w:pStyle w:val="ListBullet"/>
                              <w:numPr>
                                <w:ilvl w:val="2"/>
                                <w:numId w:val="9"/>
                              </w:numPr>
                            </w:pPr>
                            <w:r w:rsidRPr="00112E91">
                              <w:rPr>
                                <w:b/>
                                <w:bCs/>
                              </w:rPr>
                              <w:t>Deployed AWS WAF</w:t>
                            </w:r>
                            <w:r w:rsidRPr="00112E91">
                              <w:t xml:space="preserve"> with managed rules to protect web applications from common </w:t>
                            </w:r>
                            <w:r w:rsidR="00922406" w:rsidRPr="00112E91">
                              <w:t>attacks.</w:t>
                            </w:r>
                          </w:p>
                          <w:p w14:paraId="4E228BFA" w14:textId="77777777" w:rsidR="00112E91" w:rsidRDefault="00112E91" w:rsidP="005376B4">
                            <w:pPr>
                              <w:pStyle w:val="ListBullet"/>
                              <w:numPr>
                                <w:ilvl w:val="2"/>
                                <w:numId w:val="9"/>
                              </w:numPr>
                            </w:pPr>
                            <w:r w:rsidRPr="00112E91">
                              <w:rPr>
                                <w:b/>
                                <w:bCs/>
                              </w:rPr>
                              <w:t>Reduced attack surface</w:t>
                            </w:r>
                            <w:r w:rsidRPr="00112E91">
                              <w:t xml:space="preserve"> by enforcing a least-privilege security model with restrictive security groups.</w:t>
                            </w:r>
                          </w:p>
                          <w:p w14:paraId="3BCC5979" w14:textId="52E2494A" w:rsidR="00EA2D5E" w:rsidRDefault="00112E91" w:rsidP="005376B4">
                            <w:pPr>
                              <w:pStyle w:val="ListBullet"/>
                              <w:numPr>
                                <w:ilvl w:val="2"/>
                                <w:numId w:val="9"/>
                              </w:numPr>
                            </w:pPr>
                            <w:r w:rsidRPr="00112E91">
                              <w:rPr>
                                <w:b/>
                                <w:bCs/>
                              </w:rPr>
                              <w:t>Secured remote access</w:t>
                            </w:r>
                            <w:r w:rsidRPr="00112E91">
                              <w:t xml:space="preserve"> by implementing a mandatory AWS Client VPN for all server connections.</w:t>
                            </w:r>
                          </w:p>
                          <w:p w14:paraId="14A7B597" w14:textId="6B9DA3C3" w:rsidR="00F32AC2" w:rsidRDefault="00FB5B94" w:rsidP="005376B4">
                            <w:pPr>
                              <w:pStyle w:val="ListBullet"/>
                              <w:numPr>
                                <w:ilvl w:val="2"/>
                                <w:numId w:val="9"/>
                              </w:numPr>
                            </w:pPr>
                            <w:r w:rsidRPr="00956BC5">
                              <w:t xml:space="preserve">Managing </w:t>
                            </w:r>
                            <w:r w:rsidR="003B437B">
                              <w:t xml:space="preserve">FTP </w:t>
                            </w:r>
                            <w:r w:rsidRPr="00956BC5">
                              <w:t>user account creation, delet</w:t>
                            </w:r>
                            <w:r w:rsidR="00956BC5" w:rsidRPr="00956BC5">
                              <w:t>ion and configuration.</w:t>
                            </w:r>
                          </w:p>
                          <w:p w14:paraId="7BE2A7A5" w14:textId="110EF95A" w:rsidR="003B437B" w:rsidRDefault="003B437B" w:rsidP="005376B4">
                            <w:pPr>
                              <w:pStyle w:val="ListBullet"/>
                              <w:numPr>
                                <w:ilvl w:val="2"/>
                                <w:numId w:val="9"/>
                              </w:numPr>
                            </w:pPr>
                            <w:r>
                              <w:t xml:space="preserve">Managing IAM users and enabled </w:t>
                            </w:r>
                            <w:r w:rsidR="00BB70AB">
                              <w:t>Multi factor Authentication.</w:t>
                            </w:r>
                          </w:p>
                          <w:p w14:paraId="645B2249" w14:textId="18BC881A" w:rsidR="00F838F3" w:rsidRDefault="0002236E" w:rsidP="003B437B">
                            <w:pPr>
                              <w:pStyle w:val="ListBullet"/>
                              <w:numPr>
                                <w:ilvl w:val="2"/>
                                <w:numId w:val="9"/>
                              </w:numPr>
                            </w:pPr>
                            <w:r>
                              <w:t>Enabled Backup of the instances.</w:t>
                            </w:r>
                          </w:p>
                          <w:p w14:paraId="70B5FD37" w14:textId="35A103CD" w:rsidR="005376B4" w:rsidRDefault="004A615B" w:rsidP="005376B4">
                            <w:pPr>
                              <w:pStyle w:val="ListBullet"/>
                              <w:numPr>
                                <w:ilvl w:val="0"/>
                                <w:numId w:val="11"/>
                              </w:numPr>
                            </w:pPr>
                            <w:r w:rsidRPr="001368D8">
                              <w:rPr>
                                <w:b/>
                                <w:bCs/>
                              </w:rPr>
                              <w:t>Collaboration</w:t>
                            </w:r>
                            <w:r>
                              <w:t xml:space="preserve">:  </w:t>
                            </w:r>
                            <w:r w:rsidR="001368D8" w:rsidRPr="001368D8">
                              <w:t>Contributed to team collaboration and project alignment by providing task updates in daily stand-ups and participating in weekly knowledge-sharing sessions.</w:t>
                            </w:r>
                          </w:p>
                          <w:p w14:paraId="26DD299B" w14:textId="77777777" w:rsidR="00ED06BD" w:rsidRPr="005376B4" w:rsidRDefault="00ED06BD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F175" id="Text Box 8" o:spid="_x0000_s1029" type="#_x0000_t202" style="position:absolute;left:0;text-align:left;margin-left:178pt;margin-top:214pt;width:387.35pt;height:350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" filled="f" stroked="f">
                <v:textbox>
                  <w:txbxContent>
                    <w:p w14:paraId="58734258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Work Experience</w:t>
                      </w:r>
                    </w:p>
                    <w:p w14:paraId="58C51FFB" w14:textId="5178EBA8" w:rsidR="005376B4" w:rsidRPr="00EA2D5E" w:rsidRDefault="00C353A7" w:rsidP="00EA2D5E">
                      <w:pPr>
                        <w:pStyle w:val="Heading2"/>
                      </w:pPr>
                      <w:r>
                        <w:t>INSYDETECH</w:t>
                      </w:r>
                    </w:p>
                    <w:p w14:paraId="1D68BD3F" w14:textId="7A5982AE" w:rsidR="005376B4" w:rsidRPr="00EA2D5E" w:rsidRDefault="004344A5" w:rsidP="00EA2D5E">
                      <w:pPr>
                        <w:pStyle w:val="Heading3"/>
                      </w:pPr>
                      <w:r>
                        <w:t xml:space="preserve">Cloud Engineer                                                                         Joining </w:t>
                      </w:r>
                      <w:r w:rsidR="00982019">
                        <w:t>Date: -</w:t>
                      </w:r>
                      <w:r>
                        <w:t xml:space="preserve"> </w:t>
                      </w:r>
                      <w:r w:rsidR="00C353A7">
                        <w:t>15</w:t>
                      </w:r>
                      <w:r w:rsidR="00C353A7" w:rsidRPr="00C353A7">
                        <w:rPr>
                          <w:vertAlign w:val="superscript"/>
                        </w:rPr>
                        <w:t>th</w:t>
                      </w:r>
                      <w:r w:rsidR="00C353A7">
                        <w:t xml:space="preserve"> January 2025</w:t>
                      </w:r>
                    </w:p>
                    <w:p w14:paraId="2CB2D2E3" w14:textId="3153D787" w:rsidR="005376B4" w:rsidRPr="005376B4" w:rsidRDefault="00C353A7" w:rsidP="00EA2D5E">
                      <w:pPr>
                        <w:pStyle w:val="ListBullet"/>
                      </w:pPr>
                      <w:r w:rsidRPr="008908D4">
                        <w:rPr>
                          <w:b/>
                          <w:bCs/>
                        </w:rPr>
                        <w:t>Infrastructure Provisioning:</w:t>
                      </w:r>
                      <w:r>
                        <w:t xml:space="preserve"> Use Infrastructure as Code (I</w:t>
                      </w:r>
                      <w:r w:rsidR="005D255A">
                        <w:t>AC</w:t>
                      </w:r>
                      <w:r>
                        <w:t xml:space="preserve">) tools like AWS </w:t>
                      </w:r>
                      <w:r w:rsidR="005D255A">
                        <w:t>CloudFormation</w:t>
                      </w:r>
                      <w:r>
                        <w:t xml:space="preserve"> to provision and manage AWS resources. A typical task might be launching a new EC2 instance</w:t>
                      </w:r>
                      <w:r w:rsidR="008908D4">
                        <w:t>, Load Balancer and VPC</w:t>
                      </w:r>
                      <w:r w:rsidR="005376B4" w:rsidRPr="005376B4">
                        <w:t>.</w:t>
                      </w:r>
                    </w:p>
                    <w:p w14:paraId="6351066F" w14:textId="21D40D17" w:rsidR="005376B4" w:rsidRPr="005376B4" w:rsidRDefault="008908D4" w:rsidP="00EA2D5E">
                      <w:pPr>
                        <w:pStyle w:val="ListBullet"/>
                      </w:pPr>
                      <w:r w:rsidRPr="008908D4">
                        <w:rPr>
                          <w:b/>
                          <w:bCs/>
                        </w:rPr>
                        <w:t>Deployment Support:</w:t>
                      </w:r>
                      <w:r>
                        <w:t xml:space="preserve"> Assist in deploying new application versions. This involves working with AWS services like AWS </w:t>
                      </w:r>
                      <w:r w:rsidR="00971ECB">
                        <w:t>Code Deploy</w:t>
                      </w:r>
                      <w:r>
                        <w:t xml:space="preserve">, </w:t>
                      </w:r>
                      <w:r w:rsidR="00971ECB">
                        <w:t>Code Pipeline</w:t>
                      </w:r>
                      <w:r>
                        <w:t xml:space="preserve"> or </w:t>
                      </w:r>
                      <w:r w:rsidR="00971ECB">
                        <w:t>Code Build</w:t>
                      </w:r>
                      <w:r>
                        <w:t xml:space="preserve"> to ensure new features are deployed smoothly</w:t>
                      </w:r>
                    </w:p>
                    <w:p w14:paraId="23A4CCDC" w14:textId="77777777" w:rsidR="00181282" w:rsidRDefault="009321CC" w:rsidP="00EA2D5E">
                      <w:pPr>
                        <w:pStyle w:val="ListBullet"/>
                        <w:rPr>
                          <w:b/>
                          <w:bCs/>
                        </w:rPr>
                      </w:pPr>
                      <w:r w:rsidRPr="009321CC">
                        <w:rPr>
                          <w:b/>
                          <w:bCs/>
                        </w:rPr>
                        <w:t>Security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</w:p>
                    <w:p w14:paraId="1F2DD18A" w14:textId="50F7DAA9" w:rsidR="005376B4" w:rsidRDefault="000E6A67" w:rsidP="0012253A">
                      <w:pPr>
                        <w:pStyle w:val="ListBullet"/>
                        <w:numPr>
                          <w:ilvl w:val="2"/>
                          <w:numId w:val="9"/>
                        </w:numPr>
                      </w:pPr>
                      <w:r w:rsidRPr="00112E91">
                        <w:rPr>
                          <w:b/>
                          <w:bCs/>
                        </w:rPr>
                        <w:t>Deployed AWS WAF</w:t>
                      </w:r>
                      <w:r w:rsidRPr="00112E91">
                        <w:t xml:space="preserve"> with managed rules to protect web applications from common </w:t>
                      </w:r>
                      <w:r w:rsidR="00922406" w:rsidRPr="00112E91">
                        <w:t>attacks.</w:t>
                      </w:r>
                    </w:p>
                    <w:p w14:paraId="4E228BFA" w14:textId="77777777" w:rsidR="00112E91" w:rsidRDefault="00112E91" w:rsidP="005376B4">
                      <w:pPr>
                        <w:pStyle w:val="ListBullet"/>
                        <w:numPr>
                          <w:ilvl w:val="2"/>
                          <w:numId w:val="9"/>
                        </w:numPr>
                      </w:pPr>
                      <w:r w:rsidRPr="00112E91">
                        <w:rPr>
                          <w:b/>
                          <w:bCs/>
                        </w:rPr>
                        <w:t>Reduced attack surface</w:t>
                      </w:r>
                      <w:r w:rsidRPr="00112E91">
                        <w:t xml:space="preserve"> by enforcing a least-privilege security model with restrictive security groups.</w:t>
                      </w:r>
                    </w:p>
                    <w:p w14:paraId="3BCC5979" w14:textId="52E2494A" w:rsidR="00EA2D5E" w:rsidRDefault="00112E91" w:rsidP="005376B4">
                      <w:pPr>
                        <w:pStyle w:val="ListBullet"/>
                        <w:numPr>
                          <w:ilvl w:val="2"/>
                          <w:numId w:val="9"/>
                        </w:numPr>
                      </w:pPr>
                      <w:r w:rsidRPr="00112E91">
                        <w:rPr>
                          <w:b/>
                          <w:bCs/>
                        </w:rPr>
                        <w:t>Secured remote access</w:t>
                      </w:r>
                      <w:r w:rsidRPr="00112E91">
                        <w:t xml:space="preserve"> by implementing a mandatory AWS Client VPN for all server connections.</w:t>
                      </w:r>
                    </w:p>
                    <w:p w14:paraId="14A7B597" w14:textId="6B9DA3C3" w:rsidR="00F32AC2" w:rsidRDefault="00FB5B94" w:rsidP="005376B4">
                      <w:pPr>
                        <w:pStyle w:val="ListBullet"/>
                        <w:numPr>
                          <w:ilvl w:val="2"/>
                          <w:numId w:val="9"/>
                        </w:numPr>
                      </w:pPr>
                      <w:r w:rsidRPr="00956BC5">
                        <w:t xml:space="preserve">Managing </w:t>
                      </w:r>
                      <w:r w:rsidR="003B437B">
                        <w:t xml:space="preserve">FTP </w:t>
                      </w:r>
                      <w:r w:rsidRPr="00956BC5">
                        <w:t>user account creation, delet</w:t>
                      </w:r>
                      <w:r w:rsidR="00956BC5" w:rsidRPr="00956BC5">
                        <w:t>ion and configuration.</w:t>
                      </w:r>
                    </w:p>
                    <w:p w14:paraId="7BE2A7A5" w14:textId="110EF95A" w:rsidR="003B437B" w:rsidRDefault="003B437B" w:rsidP="005376B4">
                      <w:pPr>
                        <w:pStyle w:val="ListBullet"/>
                        <w:numPr>
                          <w:ilvl w:val="2"/>
                          <w:numId w:val="9"/>
                        </w:numPr>
                      </w:pPr>
                      <w:r>
                        <w:t xml:space="preserve">Managing IAM users and enabled </w:t>
                      </w:r>
                      <w:r w:rsidR="00BB70AB">
                        <w:t>Multi factor Authentication.</w:t>
                      </w:r>
                    </w:p>
                    <w:p w14:paraId="645B2249" w14:textId="18BC881A" w:rsidR="00F838F3" w:rsidRDefault="0002236E" w:rsidP="003B437B">
                      <w:pPr>
                        <w:pStyle w:val="ListBullet"/>
                        <w:numPr>
                          <w:ilvl w:val="2"/>
                          <w:numId w:val="9"/>
                        </w:numPr>
                      </w:pPr>
                      <w:r>
                        <w:t>Enabled Backup of the instances.</w:t>
                      </w:r>
                    </w:p>
                    <w:p w14:paraId="70B5FD37" w14:textId="35A103CD" w:rsidR="005376B4" w:rsidRDefault="004A615B" w:rsidP="005376B4">
                      <w:pPr>
                        <w:pStyle w:val="ListBullet"/>
                        <w:numPr>
                          <w:ilvl w:val="0"/>
                          <w:numId w:val="11"/>
                        </w:numPr>
                      </w:pPr>
                      <w:r w:rsidRPr="001368D8">
                        <w:rPr>
                          <w:b/>
                          <w:bCs/>
                        </w:rPr>
                        <w:t>Collaboration</w:t>
                      </w:r>
                      <w:r>
                        <w:t xml:space="preserve">:  </w:t>
                      </w:r>
                      <w:r w:rsidR="001368D8" w:rsidRPr="001368D8">
                        <w:t>Contributed to team collaboration and project alignment by providing task updates in daily stand-ups and participating in weekly knowledge-sharing sessions.</w:t>
                      </w:r>
                    </w:p>
                    <w:p w14:paraId="26DD299B" w14:textId="77777777" w:rsidR="00ED06BD" w:rsidRPr="005376B4" w:rsidRDefault="00ED06BD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0EB06638" wp14:editId="774A291D">
                <wp:simplePos x="0" y="0"/>
                <wp:positionH relativeFrom="page">
                  <wp:posOffset>190500</wp:posOffset>
                </wp:positionH>
                <wp:positionV relativeFrom="page">
                  <wp:posOffset>1390650</wp:posOffset>
                </wp:positionV>
                <wp:extent cx="1733550" cy="4772025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4772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4D6D0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Technical Skills</w:t>
                            </w:r>
                          </w:p>
                          <w:p w14:paraId="4A21A488" w14:textId="40A31A45" w:rsidR="005376B4" w:rsidRPr="00EA2D5E" w:rsidRDefault="009B6D13" w:rsidP="00EA2D5E">
                            <w:pPr>
                              <w:pStyle w:val="List"/>
                            </w:pPr>
                            <w:r>
                              <w:t>AWS Cloud</w:t>
                            </w:r>
                          </w:p>
                          <w:p w14:paraId="4B2098CB" w14:textId="0CB8EA7B" w:rsidR="005376B4" w:rsidRPr="00EA2D5E" w:rsidRDefault="009B6D13" w:rsidP="009B0236">
                            <w:pPr>
                              <w:pStyle w:val="List"/>
                            </w:pPr>
                            <w:r>
                              <w:t xml:space="preserve">EC2, Load Balancer, </w:t>
                            </w:r>
                            <w:r w:rsidR="009A1F5D">
                              <w:t>Autoscaling</w:t>
                            </w:r>
                            <w:r w:rsidR="009B0236">
                              <w:t>, VPC</w:t>
                            </w:r>
                          </w:p>
                          <w:p w14:paraId="3C927113" w14:textId="2D294184" w:rsidR="005376B4" w:rsidRDefault="009B6D13" w:rsidP="00EA2D5E">
                            <w:pPr>
                              <w:pStyle w:val="List"/>
                            </w:pPr>
                            <w:r>
                              <w:t xml:space="preserve">S3, </w:t>
                            </w:r>
                            <w:r w:rsidR="009A1F5D">
                              <w:t>CloudFront</w:t>
                            </w:r>
                          </w:p>
                          <w:p w14:paraId="53042F6D" w14:textId="6D719F43" w:rsidR="00971E69" w:rsidRDefault="00713CC0" w:rsidP="00237769">
                            <w:pPr>
                              <w:pStyle w:val="List"/>
                            </w:pPr>
                            <w:r>
                              <w:t xml:space="preserve">CloudTrail, </w:t>
                            </w:r>
                            <w:r w:rsidR="000729A9">
                              <w:t>CloudWatch</w:t>
                            </w:r>
                            <w:r w:rsidR="00BA35F2">
                              <w:t>, SNS</w:t>
                            </w:r>
                            <w:r w:rsidR="00971E69">
                              <w:t>,</w:t>
                            </w:r>
                          </w:p>
                          <w:p w14:paraId="17A33857" w14:textId="2C80CE66" w:rsidR="00E87473" w:rsidRDefault="00E87473" w:rsidP="00EA2D5E">
                            <w:pPr>
                              <w:pStyle w:val="List"/>
                            </w:pPr>
                            <w:r>
                              <w:t>EBS, EFS, FSX</w:t>
                            </w:r>
                          </w:p>
                          <w:p w14:paraId="741EB617" w14:textId="77777777" w:rsidR="00BA35F2" w:rsidRDefault="00BA35F2" w:rsidP="00BA35F2">
                            <w:pPr>
                              <w:pStyle w:val="List"/>
                            </w:pPr>
                            <w:r>
                              <w:t>Code Deploy, Code Build, Code Pipeline</w:t>
                            </w:r>
                          </w:p>
                          <w:p w14:paraId="4A7A2C3B" w14:textId="6640BA37" w:rsidR="00971E69" w:rsidRDefault="00971E69" w:rsidP="00BA35F2">
                            <w:pPr>
                              <w:pStyle w:val="List"/>
                            </w:pPr>
                            <w:proofErr w:type="spellStart"/>
                            <w:r>
                              <w:t>Cloudformation</w:t>
                            </w:r>
                            <w:proofErr w:type="spellEnd"/>
                            <w:r w:rsidR="00237769">
                              <w:t>, Terraform</w:t>
                            </w:r>
                          </w:p>
                          <w:p w14:paraId="460C5E8C" w14:textId="77777777" w:rsidR="00BA35F2" w:rsidRDefault="00BA35F2" w:rsidP="00BA35F2">
                            <w:pPr>
                              <w:pStyle w:val="List"/>
                            </w:pPr>
                            <w:r>
                              <w:t>ACM, Route53, WAF</w:t>
                            </w:r>
                          </w:p>
                          <w:p w14:paraId="243B1CFE" w14:textId="5A18306C" w:rsidR="00BA35F2" w:rsidRPr="00EA2D5E" w:rsidRDefault="00BA35F2" w:rsidP="00BA35F2">
                            <w:pPr>
                              <w:pStyle w:val="List"/>
                            </w:pPr>
                            <w:r>
                              <w:t>ECR, ECS</w:t>
                            </w:r>
                            <w:r w:rsidR="00544B95">
                              <w:t>, EKS</w:t>
                            </w:r>
                          </w:p>
                          <w:p w14:paraId="5908AAC3" w14:textId="162C41F2" w:rsidR="005376B4" w:rsidRDefault="009B6D13" w:rsidP="00EA2D5E">
                            <w:pPr>
                              <w:pStyle w:val="List"/>
                            </w:pPr>
                            <w:r>
                              <w:t>Git, Code Commit</w:t>
                            </w:r>
                          </w:p>
                          <w:p w14:paraId="1CC8DEC3" w14:textId="76E3F3F9" w:rsidR="00F86A94" w:rsidRPr="00EA2D5E" w:rsidRDefault="00F86A94" w:rsidP="00EA2D5E">
                            <w:pPr>
                              <w:pStyle w:val="List"/>
                            </w:pPr>
                            <w:r>
                              <w:t xml:space="preserve">Apache, Nginx, </w:t>
                            </w:r>
                            <w:proofErr w:type="gramStart"/>
                            <w:r>
                              <w:t>MyS</w:t>
                            </w:r>
                            <w:r w:rsidR="00FE2D34">
                              <w:t xml:space="preserve">QL </w:t>
                            </w:r>
                            <w:r>
                              <w:t xml:space="preserve"> FTP</w:t>
                            </w:r>
                            <w:proofErr w:type="gramEnd"/>
                            <w:r>
                              <w:t>, SSH, SSL</w:t>
                            </w:r>
                          </w:p>
                          <w:p w14:paraId="34C6BD9A" w14:textId="3A88C426" w:rsidR="009B6D13" w:rsidRDefault="00B7660A" w:rsidP="00EA2D5E">
                            <w:pPr>
                              <w:pStyle w:val="List"/>
                            </w:pPr>
                            <w:r>
                              <w:t>Linux Server</w:t>
                            </w:r>
                          </w:p>
                          <w:p w14:paraId="68B3452B" w14:textId="28169780" w:rsidR="009B0236" w:rsidRDefault="009B0236" w:rsidP="00EA2D5E">
                            <w:pPr>
                              <w:pStyle w:val="List"/>
                            </w:pPr>
                            <w:r>
                              <w:t>Windows Server IIS</w:t>
                            </w:r>
                          </w:p>
                          <w:p w14:paraId="00A9D401" w14:textId="5387FE12" w:rsidR="00D962D7" w:rsidRDefault="00D962D7" w:rsidP="00EA2D5E">
                            <w:pPr>
                              <w:pStyle w:val="List"/>
                            </w:pPr>
                            <w:r>
                              <w:t>Basics</w:t>
                            </w:r>
                            <w:r w:rsidR="00063EDA">
                              <w:t xml:space="preserve"> of </w:t>
                            </w:r>
                            <w:r>
                              <w:t>Jenkins</w:t>
                            </w:r>
                            <w:r w:rsidR="00063EDA">
                              <w:t xml:space="preserve"> </w:t>
                            </w:r>
                            <w:r w:rsidR="00FE2D34">
                              <w:t>and Docker</w:t>
                            </w:r>
                            <w:r w:rsidR="00063EDA">
                              <w:t>.</w:t>
                            </w:r>
                          </w:p>
                          <w:p w14:paraId="41E9D7E2" w14:textId="77777777" w:rsidR="00D962D7" w:rsidRDefault="00D962D7" w:rsidP="00D962D7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06638" id="Text Box 31" o:spid="_x0000_s1030" type="#_x0000_t202" style="position:absolute;left:0;text-align:left;margin-left:15pt;margin-top:109.5pt;width:136.5pt;height:375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" filled="f" stroked="f">
                <v:textbox>
                  <w:txbxContent>
                    <w:p w14:paraId="1434D6D0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Technical Skills</w:t>
                      </w:r>
                    </w:p>
                    <w:p w14:paraId="4A21A488" w14:textId="40A31A45" w:rsidR="005376B4" w:rsidRPr="00EA2D5E" w:rsidRDefault="009B6D13" w:rsidP="00EA2D5E">
                      <w:pPr>
                        <w:pStyle w:val="List"/>
                      </w:pPr>
                      <w:r>
                        <w:t>AWS Cloud</w:t>
                      </w:r>
                    </w:p>
                    <w:p w14:paraId="4B2098CB" w14:textId="0CB8EA7B" w:rsidR="005376B4" w:rsidRPr="00EA2D5E" w:rsidRDefault="009B6D13" w:rsidP="009B0236">
                      <w:pPr>
                        <w:pStyle w:val="List"/>
                      </w:pPr>
                      <w:r>
                        <w:t xml:space="preserve">EC2, Load Balancer, </w:t>
                      </w:r>
                      <w:r w:rsidR="009A1F5D">
                        <w:t>Autoscaling</w:t>
                      </w:r>
                      <w:r w:rsidR="009B0236">
                        <w:t>, VPC</w:t>
                      </w:r>
                    </w:p>
                    <w:p w14:paraId="3C927113" w14:textId="2D294184" w:rsidR="005376B4" w:rsidRDefault="009B6D13" w:rsidP="00EA2D5E">
                      <w:pPr>
                        <w:pStyle w:val="List"/>
                      </w:pPr>
                      <w:r>
                        <w:t xml:space="preserve">S3, </w:t>
                      </w:r>
                      <w:r w:rsidR="009A1F5D">
                        <w:t>CloudFront</w:t>
                      </w:r>
                    </w:p>
                    <w:p w14:paraId="53042F6D" w14:textId="6D719F43" w:rsidR="00971E69" w:rsidRDefault="00713CC0" w:rsidP="00237769">
                      <w:pPr>
                        <w:pStyle w:val="List"/>
                      </w:pPr>
                      <w:r>
                        <w:t xml:space="preserve">CloudTrail, </w:t>
                      </w:r>
                      <w:r w:rsidR="000729A9">
                        <w:t>CloudWatch</w:t>
                      </w:r>
                      <w:r w:rsidR="00BA35F2">
                        <w:t>, SNS</w:t>
                      </w:r>
                      <w:r w:rsidR="00971E69">
                        <w:t>,</w:t>
                      </w:r>
                    </w:p>
                    <w:p w14:paraId="17A33857" w14:textId="2C80CE66" w:rsidR="00E87473" w:rsidRDefault="00E87473" w:rsidP="00EA2D5E">
                      <w:pPr>
                        <w:pStyle w:val="List"/>
                      </w:pPr>
                      <w:r>
                        <w:t>EBS, EFS, FSX</w:t>
                      </w:r>
                    </w:p>
                    <w:p w14:paraId="741EB617" w14:textId="77777777" w:rsidR="00BA35F2" w:rsidRDefault="00BA35F2" w:rsidP="00BA35F2">
                      <w:pPr>
                        <w:pStyle w:val="List"/>
                      </w:pPr>
                      <w:r>
                        <w:t>Code Deploy, Code Build, Code Pipeline</w:t>
                      </w:r>
                    </w:p>
                    <w:p w14:paraId="4A7A2C3B" w14:textId="6640BA37" w:rsidR="00971E69" w:rsidRDefault="00971E69" w:rsidP="00BA35F2">
                      <w:pPr>
                        <w:pStyle w:val="List"/>
                      </w:pPr>
                      <w:proofErr w:type="spellStart"/>
                      <w:r>
                        <w:t>Cloudformation</w:t>
                      </w:r>
                      <w:proofErr w:type="spellEnd"/>
                      <w:r w:rsidR="00237769">
                        <w:t>, Terraform</w:t>
                      </w:r>
                    </w:p>
                    <w:p w14:paraId="460C5E8C" w14:textId="77777777" w:rsidR="00BA35F2" w:rsidRDefault="00BA35F2" w:rsidP="00BA35F2">
                      <w:pPr>
                        <w:pStyle w:val="List"/>
                      </w:pPr>
                      <w:r>
                        <w:t>ACM, Route53, WAF</w:t>
                      </w:r>
                    </w:p>
                    <w:p w14:paraId="243B1CFE" w14:textId="5A18306C" w:rsidR="00BA35F2" w:rsidRPr="00EA2D5E" w:rsidRDefault="00BA35F2" w:rsidP="00BA35F2">
                      <w:pPr>
                        <w:pStyle w:val="List"/>
                      </w:pPr>
                      <w:r>
                        <w:t>ECR, ECS</w:t>
                      </w:r>
                      <w:r w:rsidR="00544B95">
                        <w:t>, EKS</w:t>
                      </w:r>
                    </w:p>
                    <w:p w14:paraId="5908AAC3" w14:textId="162C41F2" w:rsidR="005376B4" w:rsidRDefault="009B6D13" w:rsidP="00EA2D5E">
                      <w:pPr>
                        <w:pStyle w:val="List"/>
                      </w:pPr>
                      <w:r>
                        <w:t>Git, Code Commit</w:t>
                      </w:r>
                    </w:p>
                    <w:p w14:paraId="1CC8DEC3" w14:textId="76E3F3F9" w:rsidR="00F86A94" w:rsidRPr="00EA2D5E" w:rsidRDefault="00F86A94" w:rsidP="00EA2D5E">
                      <w:pPr>
                        <w:pStyle w:val="List"/>
                      </w:pPr>
                      <w:r>
                        <w:t xml:space="preserve">Apache, Nginx, </w:t>
                      </w:r>
                      <w:proofErr w:type="gramStart"/>
                      <w:r>
                        <w:t>MyS</w:t>
                      </w:r>
                      <w:r w:rsidR="00FE2D34">
                        <w:t xml:space="preserve">QL </w:t>
                      </w:r>
                      <w:r>
                        <w:t xml:space="preserve"> FTP</w:t>
                      </w:r>
                      <w:proofErr w:type="gramEnd"/>
                      <w:r>
                        <w:t>, SSH, SSL</w:t>
                      </w:r>
                    </w:p>
                    <w:p w14:paraId="34C6BD9A" w14:textId="3A88C426" w:rsidR="009B6D13" w:rsidRDefault="00B7660A" w:rsidP="00EA2D5E">
                      <w:pPr>
                        <w:pStyle w:val="List"/>
                      </w:pPr>
                      <w:r>
                        <w:t>Linux Server</w:t>
                      </w:r>
                    </w:p>
                    <w:p w14:paraId="68B3452B" w14:textId="28169780" w:rsidR="009B0236" w:rsidRDefault="009B0236" w:rsidP="00EA2D5E">
                      <w:pPr>
                        <w:pStyle w:val="List"/>
                      </w:pPr>
                      <w:r>
                        <w:t>Windows Server IIS</w:t>
                      </w:r>
                    </w:p>
                    <w:p w14:paraId="00A9D401" w14:textId="5387FE12" w:rsidR="00D962D7" w:rsidRDefault="00D962D7" w:rsidP="00EA2D5E">
                      <w:pPr>
                        <w:pStyle w:val="List"/>
                      </w:pPr>
                      <w:r>
                        <w:t>Basics</w:t>
                      </w:r>
                      <w:r w:rsidR="00063EDA">
                        <w:t xml:space="preserve"> of </w:t>
                      </w:r>
                      <w:r>
                        <w:t>Jenkins</w:t>
                      </w:r>
                      <w:r w:rsidR="00063EDA">
                        <w:t xml:space="preserve"> </w:t>
                      </w:r>
                      <w:r w:rsidR="00FE2D34">
                        <w:t>and Docker</w:t>
                      </w:r>
                      <w:r w:rsidR="00063EDA">
                        <w:t>.</w:t>
                      </w:r>
                    </w:p>
                    <w:p w14:paraId="41E9D7E2" w14:textId="77777777" w:rsidR="00D962D7" w:rsidRDefault="00D962D7" w:rsidP="00D962D7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72A308B9" wp14:editId="462BBB4B">
                <wp:simplePos x="0" y="0"/>
                <wp:positionH relativeFrom="page">
                  <wp:align>left</wp:align>
                </wp:positionH>
                <wp:positionV relativeFrom="page">
                  <wp:posOffset>6143625</wp:posOffset>
                </wp:positionV>
                <wp:extent cx="2076450" cy="1460500"/>
                <wp:effectExtent l="0" t="0" r="0" b="635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46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2BB7F" w14:textId="1E9B475A" w:rsidR="005376B4" w:rsidRPr="005376B4" w:rsidRDefault="009B0236" w:rsidP="00EA2D5E">
                            <w:pPr>
                              <w:pStyle w:val="Heading1White"/>
                            </w:pPr>
                            <w:r>
                              <w:t>CERTIFICATION</w:t>
                            </w:r>
                          </w:p>
                          <w:p w14:paraId="09E1D2B5" w14:textId="27361A5C" w:rsidR="009B0236" w:rsidRPr="00552065" w:rsidRDefault="009B0236" w:rsidP="00900617">
                            <w:pPr>
                              <w:pStyle w:val="Normalwhite"/>
                              <w:numPr>
                                <w:ilvl w:val="0"/>
                                <w:numId w:val="7"/>
                              </w:numPr>
                              <w:jc w:val="left"/>
                            </w:pPr>
                            <w:r w:rsidRPr="00552065">
                              <w:t>AWS Certified Cloud Practi</w:t>
                            </w:r>
                            <w:r w:rsidR="00900617">
                              <w:t>t</w:t>
                            </w:r>
                            <w:r w:rsidRPr="00552065">
                              <w:t>ioner (Udemy)</w:t>
                            </w:r>
                          </w:p>
                          <w:p w14:paraId="163E4716" w14:textId="25536F73" w:rsidR="009B0236" w:rsidRPr="00552065" w:rsidRDefault="009B0236" w:rsidP="009B0236">
                            <w:pPr>
                              <w:pStyle w:val="Normalwhite"/>
                              <w:numPr>
                                <w:ilvl w:val="0"/>
                                <w:numId w:val="7"/>
                              </w:numPr>
                              <w:jc w:val="left"/>
                            </w:pPr>
                            <w:r w:rsidRPr="00552065">
                              <w:t xml:space="preserve">AWS Certified </w:t>
                            </w:r>
                            <w:proofErr w:type="spellStart"/>
                            <w:r w:rsidRPr="00552065">
                              <w:t>SysOps</w:t>
                            </w:r>
                            <w:proofErr w:type="spellEnd"/>
                            <w:r w:rsidRPr="00552065">
                              <w:t xml:space="preserve"> Administrator</w:t>
                            </w:r>
                          </w:p>
                          <w:p w14:paraId="53C65386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68D9EF55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0BBF82F9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4D104965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308B9" id="Text Box 12" o:spid="_x0000_s1031" type="#_x0000_t202" style="position:absolute;left:0;text-align:left;margin-left:0;margin-top:483.75pt;width:163.5pt;height:115pt;z-index:25170432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" filled="f" stroked="f">
                <v:textbox>
                  <w:txbxContent>
                    <w:p w14:paraId="3C72BB7F" w14:textId="1E9B475A" w:rsidR="005376B4" w:rsidRPr="005376B4" w:rsidRDefault="009B0236" w:rsidP="00EA2D5E">
                      <w:pPr>
                        <w:pStyle w:val="Heading1White"/>
                      </w:pPr>
                      <w:r>
                        <w:t>CERTIFICATION</w:t>
                      </w:r>
                    </w:p>
                    <w:p w14:paraId="09E1D2B5" w14:textId="27361A5C" w:rsidR="009B0236" w:rsidRPr="00552065" w:rsidRDefault="009B0236" w:rsidP="00900617">
                      <w:pPr>
                        <w:pStyle w:val="Normalwhite"/>
                        <w:numPr>
                          <w:ilvl w:val="0"/>
                          <w:numId w:val="7"/>
                        </w:numPr>
                        <w:jc w:val="left"/>
                      </w:pPr>
                      <w:r w:rsidRPr="00552065">
                        <w:t>AWS Certified Cloud Practi</w:t>
                      </w:r>
                      <w:r w:rsidR="00900617">
                        <w:t>t</w:t>
                      </w:r>
                      <w:r w:rsidRPr="00552065">
                        <w:t>ioner (Udemy)</w:t>
                      </w:r>
                    </w:p>
                    <w:p w14:paraId="163E4716" w14:textId="25536F73" w:rsidR="009B0236" w:rsidRPr="00552065" w:rsidRDefault="009B0236" w:rsidP="009B0236">
                      <w:pPr>
                        <w:pStyle w:val="Normalwhite"/>
                        <w:numPr>
                          <w:ilvl w:val="0"/>
                          <w:numId w:val="7"/>
                        </w:numPr>
                        <w:jc w:val="left"/>
                      </w:pPr>
                      <w:r w:rsidRPr="00552065">
                        <w:t xml:space="preserve">AWS Certified </w:t>
                      </w:r>
                      <w:proofErr w:type="spellStart"/>
                      <w:r w:rsidRPr="00552065">
                        <w:t>SysOps</w:t>
                      </w:r>
                      <w:proofErr w:type="spellEnd"/>
                      <w:r w:rsidRPr="00552065">
                        <w:t xml:space="preserve"> Administrator</w:t>
                      </w:r>
                    </w:p>
                    <w:p w14:paraId="53C65386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68D9EF55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0BBF82F9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4D104965" w14:textId="77777777" w:rsidR="005376B4" w:rsidRPr="005376B4" w:rsidRDefault="005376B4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116B2" w:rsidRPr="009D5E80">
        <mc:AlternateContent>
          <mc:Choice Requires="wpg">
            <w:drawing>
              <wp:anchor distT="0" distB="0" distL="114300" distR="114300" simplePos="0" relativeHeight="251689984" behindDoc="1" locked="1" layoutInCell="1" allowOverlap="1" wp14:anchorId="0DBFE8C3" wp14:editId="101B6CD3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7778750" cy="10058400"/>
                <wp:effectExtent l="0" t="0" r="0" b="0"/>
                <wp:wrapNone/>
                <wp:docPr id="68379184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8750" cy="10058400"/>
                          <a:chOff x="0" y="0"/>
                          <a:chExt cx="7779932" cy="10058400"/>
                        </a:xfrm>
                      </wpg:grpSpPr>
                      <wps:wsp>
                        <wps:cNvPr id="873599800" name="Rectangle 873599800"/>
                        <wps:cNvSpPr/>
                        <wps:spPr>
                          <a:xfrm>
                            <a:off x="0" y="0"/>
                            <a:ext cx="2113005" cy="10058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0CB6C6" w14:textId="4F83386D" w:rsidR="00AE230D" w:rsidRDefault="00AE230D" w:rsidP="00AE230D">
                              <w:pPr>
                                <w:jc w:val="center"/>
                              </w:pPr>
                              <w:proofErr w:type="spellStart"/>
                              <w:r>
                                <w:t>Detalasndad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5376" name="Rectangle 1636135376"/>
                        <wps:cNvSpPr/>
                        <wps:spPr>
                          <a:xfrm>
                            <a:off x="13971" y="784860"/>
                            <a:ext cx="7765961" cy="46291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264521" w14:textId="5A77457A" w:rsidR="009B6D13" w:rsidRDefault="009B6D13" w:rsidP="009B6D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BFE8C3" id="Group 8" o:spid="_x0000_s1032" alt="&quot;&quot;" style="position:absolute;left:0;text-align:left;margin-left:-36pt;margin-top:-18pt;width:612.5pt;height:11in;z-index:-251626496;mso-width-relative:margin" coordsize="7779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">
                <v:rect id="Rectangle 873599800" o:spid="_x0000_s1033" style="position:absolute;width:21130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" fillcolor="#5a5a5a [2109]" stroked="f" strokeweight="1pt">
                  <v:textbox>
                    <w:txbxContent>
                      <w:p w14:paraId="4B0CB6C6" w14:textId="4F83386D" w:rsidR="00AE230D" w:rsidRDefault="00AE230D" w:rsidP="00AE230D">
                        <w:pPr>
                          <w:jc w:val="center"/>
                        </w:pPr>
                        <w:proofErr w:type="spellStart"/>
                        <w:r>
                          <w:t>Detalasndad</w:t>
                        </w:r>
                        <w:proofErr w:type="spellEnd"/>
                      </w:p>
                    </w:txbxContent>
                  </v:textbox>
                </v:rect>
                <v:rect id="Rectangle 1636135376" o:spid="_x0000_s1034" style="position:absolute;left:139;top:7848;width:77660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" fillcolor="#d6dce5 [3205]" stroked="f" strokeweight="1pt">
                  <v:textbox>
                    <w:txbxContent>
                      <w:p w14:paraId="22264521" w14:textId="5A77457A" w:rsidR="009B6D13" w:rsidRDefault="009B6D13" w:rsidP="009B6D13"/>
                    </w:txbxContent>
                  </v:textbox>
                </v:rect>
                <w10:anchorlock/>
              </v:group>
            </w:pict>
          </mc:Fallback>
        </mc:AlternateContent>
      </w:r>
      <w:r w:rsidR="001F4E12">
        <w:rPr>
          <w:sz w:val="36"/>
          <w:szCs w:val="36"/>
        </w:rPr>
        <w:t xml:space="preserve">                                                                          </w:t>
      </w:r>
      <w:r w:rsidR="00582E20">
        <w:rPr>
          <w:sz w:val="36"/>
          <w:szCs w:val="36"/>
        </w:rPr>
        <w:t xml:space="preserve"> </w:t>
      </w:r>
      <w:r w:rsidR="00AE230D">
        <w:rPr>
          <w:sz w:val="36"/>
          <w:szCs w:val="36"/>
        </w:rPr>
        <w:t xml:space="preserve"> </w:t>
      </w:r>
      <w:r w:rsidR="00AE230D" w:rsidRPr="00AE230D">
        <w:rPr>
          <w:color w:val="595959" w:themeColor="accent1"/>
          <w:sz w:val="36"/>
          <w:szCs w:val="36"/>
        </w:rPr>
        <w:t>M</w:t>
      </w:r>
      <w:r w:rsidR="00AE230D">
        <w:rPr>
          <w:color w:val="595959" w:themeColor="accent1"/>
          <w:sz w:val="36"/>
          <w:szCs w:val="36"/>
        </w:rPr>
        <w:t>EGHA</w:t>
      </w:r>
      <w:r w:rsidR="003E3383" w:rsidRPr="00AE230D">
        <w:rPr>
          <w:color w:val="595959" w:themeColor="accent1"/>
          <w:sz w:val="36"/>
          <w:szCs w:val="36"/>
        </w:rPr>
        <w:t xml:space="preserve"> </w:t>
      </w:r>
      <w:r w:rsidR="00AE230D" w:rsidRPr="00AE230D">
        <w:rPr>
          <w:color w:val="595959" w:themeColor="accent1"/>
          <w:sz w:val="36"/>
          <w:szCs w:val="36"/>
        </w:rPr>
        <w:t>M</w:t>
      </w:r>
      <w:r w:rsidR="00AE230D">
        <w:rPr>
          <w:color w:val="595959" w:themeColor="accent1"/>
          <w:sz w:val="36"/>
          <w:szCs w:val="36"/>
        </w:rPr>
        <w:t>ALIK</w:t>
      </w:r>
    </w:p>
    <w:p w14:paraId="0B51D628" w14:textId="4EF461E2" w:rsidR="00AE230D" w:rsidRPr="00AE230D" w:rsidRDefault="00AE230D" w:rsidP="00AE230D">
      <w:pPr>
        <w:pStyle w:val="Graphicsanchor"/>
        <w:rPr>
          <w:color w:val="595959" w:themeColor="accent1"/>
          <w:sz w:val="28"/>
          <w:szCs w:val="28"/>
        </w:rPr>
      </w:pPr>
      <w:r>
        <w:rPr>
          <w:color w:val="595959" w:themeColor="accent1"/>
          <w:sz w:val="28"/>
          <w:szCs w:val="28"/>
        </w:rPr>
        <w:t xml:space="preserve"> </w:t>
      </w:r>
      <w:r w:rsidR="00EB123F">
        <w:rPr>
          <w:color w:val="595959" w:themeColor="accent1"/>
          <w:sz w:val="28"/>
          <w:szCs w:val="28"/>
        </w:rPr>
        <w:t xml:space="preserve">   </w:t>
      </w:r>
      <w:r>
        <w:rPr>
          <w:color w:val="595959" w:themeColor="accent1"/>
          <w:sz w:val="28"/>
          <w:szCs w:val="28"/>
        </w:rPr>
        <w:t xml:space="preserve">                                                                                                 </w:t>
      </w:r>
      <w:r w:rsidRPr="00AE230D">
        <w:rPr>
          <w:color w:val="595959" w:themeColor="accent1"/>
          <w:sz w:val="28"/>
          <w:szCs w:val="28"/>
        </w:rPr>
        <w:t>Cloud</w:t>
      </w:r>
      <w:r w:rsidR="005376B4" w:rsidRPr="00AE230D">
        <w:rPr>
          <w:color w:val="595959" w:themeColor="accent1"/>
          <w:sz w:val="28"/>
          <w:szCs w:val="28"/>
        </w:rPr>
        <w:t xml:space="preserve"> </w:t>
      </w:r>
      <w:r w:rsidRPr="00AE230D">
        <w:rPr>
          <w:color w:val="595959" w:themeColor="accent1"/>
          <w:sz w:val="28"/>
          <w:szCs w:val="28"/>
        </w:rPr>
        <w:t>Engineer</w:t>
      </w:r>
      <w:r w:rsidR="005376B4" w:rsidRPr="00AE230D">
        <w:rPr>
          <w:color w:val="595959" w:themeColor="accent1"/>
          <w:sz w:val="28"/>
          <w:szCs w:val="28"/>
        </w:rPr>
        <w:t xml:space="preserve"> </w:t>
      </w:r>
    </w:p>
    <w:p w14:paraId="6B2343AC" w14:textId="77777777" w:rsidR="00107012" w:rsidRDefault="00107012" w:rsidP="00107012"/>
    <w:p w14:paraId="76C2FCF7" w14:textId="677C28D9" w:rsidR="008D77C4" w:rsidRPr="003E3383" w:rsidRDefault="009B6D13" w:rsidP="00107012">
      <w:r>
        <w:t xml:space="preserve">Mobile no: +91-8439460270                       </w:t>
      </w:r>
      <w:r w:rsidR="00C50906">
        <w:t xml:space="preserve">       </w:t>
      </w:r>
      <w:r>
        <w:t xml:space="preserve">  Email: </w:t>
      </w:r>
      <w:hyperlink r:id="rId9" w:history="1">
        <w:r w:rsidR="00107012" w:rsidRPr="00F71D7D">
          <w:rPr>
            <w:rStyle w:val="Hyperlink"/>
          </w:rPr>
          <w:t>meghamalik888@gmail.com</w:t>
        </w:r>
      </w:hyperlink>
      <w:r w:rsidR="00107012">
        <w:t xml:space="preserve">  </w:t>
      </w:r>
      <w:r w:rsidR="00EA1BAD">
        <w:t xml:space="preserve">                        </w:t>
      </w:r>
      <w:r w:rsidR="00107012">
        <w:t>Soci</w:t>
      </w:r>
      <w:r w:rsidR="000536FA">
        <w:t>al Links</w:t>
      </w:r>
      <w:r w:rsidR="00C50906">
        <w:t xml:space="preserve">: </w:t>
      </w:r>
      <w:hyperlink r:id="rId10" w:history="1">
        <w:r w:rsidR="000729A9" w:rsidRPr="00316B4B">
          <w:rPr>
            <w:rStyle w:val="Hyperlink"/>
          </w:rPr>
          <w:t>LinkedIn</w:t>
        </w:r>
      </w:hyperlink>
    </w:p>
    <w:sectPr w:rsidR="008D77C4" w:rsidRPr="003E3383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B25C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C69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024539"/>
    <w:multiLevelType w:val="hybridMultilevel"/>
    <w:tmpl w:val="BA7A5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43EAC"/>
    <w:multiLevelType w:val="hybridMultilevel"/>
    <w:tmpl w:val="F75C3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5718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C5777A4"/>
    <w:multiLevelType w:val="hybridMultilevel"/>
    <w:tmpl w:val="ABAC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5"/>
  </w:num>
  <w:num w:numId="2" w16cid:durableId="20208733">
    <w:abstractNumId w:val="6"/>
  </w:num>
  <w:num w:numId="3" w16cid:durableId="824207542">
    <w:abstractNumId w:val="2"/>
  </w:num>
  <w:num w:numId="4" w16cid:durableId="808011177">
    <w:abstractNumId w:val="10"/>
  </w:num>
  <w:num w:numId="5" w16cid:durableId="1226182368">
    <w:abstractNumId w:val="0"/>
  </w:num>
  <w:num w:numId="6" w16cid:durableId="2128501465">
    <w:abstractNumId w:val="1"/>
  </w:num>
  <w:num w:numId="7" w16cid:durableId="1183855612">
    <w:abstractNumId w:val="9"/>
  </w:num>
  <w:num w:numId="8" w16cid:durableId="744767619">
    <w:abstractNumId w:val="3"/>
  </w:num>
  <w:num w:numId="9" w16cid:durableId="462424537">
    <w:abstractNumId w:val="8"/>
  </w:num>
  <w:num w:numId="10" w16cid:durableId="1727221430">
    <w:abstractNumId w:val="7"/>
  </w:num>
  <w:num w:numId="11" w16cid:durableId="1498300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0D"/>
    <w:rsid w:val="00001661"/>
    <w:rsid w:val="0002236E"/>
    <w:rsid w:val="000536FA"/>
    <w:rsid w:val="00063EDA"/>
    <w:rsid w:val="000729A9"/>
    <w:rsid w:val="000B7B03"/>
    <w:rsid w:val="000E6A67"/>
    <w:rsid w:val="00107012"/>
    <w:rsid w:val="00112E91"/>
    <w:rsid w:val="0011371A"/>
    <w:rsid w:val="0012253A"/>
    <w:rsid w:val="001368D8"/>
    <w:rsid w:val="00142C5C"/>
    <w:rsid w:val="00154574"/>
    <w:rsid w:val="0015637C"/>
    <w:rsid w:val="00160DC8"/>
    <w:rsid w:val="001673A3"/>
    <w:rsid w:val="00170627"/>
    <w:rsid w:val="00181282"/>
    <w:rsid w:val="00185B1B"/>
    <w:rsid w:val="00187FA1"/>
    <w:rsid w:val="001F4E12"/>
    <w:rsid w:val="00237769"/>
    <w:rsid w:val="00257458"/>
    <w:rsid w:val="00270B11"/>
    <w:rsid w:val="00286471"/>
    <w:rsid w:val="00287E7D"/>
    <w:rsid w:val="002A3889"/>
    <w:rsid w:val="002B5C61"/>
    <w:rsid w:val="002C010E"/>
    <w:rsid w:val="002D092D"/>
    <w:rsid w:val="0031279D"/>
    <w:rsid w:val="00315045"/>
    <w:rsid w:val="00316B4B"/>
    <w:rsid w:val="003357E8"/>
    <w:rsid w:val="0034083D"/>
    <w:rsid w:val="00382880"/>
    <w:rsid w:val="003A41AC"/>
    <w:rsid w:val="003A5A35"/>
    <w:rsid w:val="003B437B"/>
    <w:rsid w:val="003E3383"/>
    <w:rsid w:val="004116B2"/>
    <w:rsid w:val="004344A5"/>
    <w:rsid w:val="00442D87"/>
    <w:rsid w:val="00475B42"/>
    <w:rsid w:val="004904FA"/>
    <w:rsid w:val="004A615B"/>
    <w:rsid w:val="00515A9F"/>
    <w:rsid w:val="005376B4"/>
    <w:rsid w:val="00544B95"/>
    <w:rsid w:val="00552065"/>
    <w:rsid w:val="00575B96"/>
    <w:rsid w:val="00582E20"/>
    <w:rsid w:val="005933EA"/>
    <w:rsid w:val="0059796E"/>
    <w:rsid w:val="005D255A"/>
    <w:rsid w:val="005F2437"/>
    <w:rsid w:val="00610605"/>
    <w:rsid w:val="00637F90"/>
    <w:rsid w:val="0065440C"/>
    <w:rsid w:val="00666862"/>
    <w:rsid w:val="006708BC"/>
    <w:rsid w:val="00685CF3"/>
    <w:rsid w:val="006B29A0"/>
    <w:rsid w:val="006D3C64"/>
    <w:rsid w:val="006E39F7"/>
    <w:rsid w:val="006F715C"/>
    <w:rsid w:val="00713C0C"/>
    <w:rsid w:val="00713CC0"/>
    <w:rsid w:val="00720701"/>
    <w:rsid w:val="007362FE"/>
    <w:rsid w:val="00750898"/>
    <w:rsid w:val="00776475"/>
    <w:rsid w:val="007834CE"/>
    <w:rsid w:val="007D41A4"/>
    <w:rsid w:val="007D6A46"/>
    <w:rsid w:val="007E0F34"/>
    <w:rsid w:val="007E4A10"/>
    <w:rsid w:val="00815945"/>
    <w:rsid w:val="00817D4B"/>
    <w:rsid w:val="00854276"/>
    <w:rsid w:val="008768A7"/>
    <w:rsid w:val="0088487E"/>
    <w:rsid w:val="008867E8"/>
    <w:rsid w:val="008908D4"/>
    <w:rsid w:val="008A6762"/>
    <w:rsid w:val="008B3F28"/>
    <w:rsid w:val="008C57C3"/>
    <w:rsid w:val="008D77C4"/>
    <w:rsid w:val="008F5CBF"/>
    <w:rsid w:val="00900617"/>
    <w:rsid w:val="00922406"/>
    <w:rsid w:val="009321CC"/>
    <w:rsid w:val="00956BC5"/>
    <w:rsid w:val="00957055"/>
    <w:rsid w:val="00971E69"/>
    <w:rsid w:val="00971ECB"/>
    <w:rsid w:val="00982019"/>
    <w:rsid w:val="009A1F5D"/>
    <w:rsid w:val="009B0236"/>
    <w:rsid w:val="009B6D13"/>
    <w:rsid w:val="009D0BAA"/>
    <w:rsid w:val="009D5E80"/>
    <w:rsid w:val="009E1FE6"/>
    <w:rsid w:val="00A10A2C"/>
    <w:rsid w:val="00A20778"/>
    <w:rsid w:val="00AA25C2"/>
    <w:rsid w:val="00AD75A8"/>
    <w:rsid w:val="00AE230D"/>
    <w:rsid w:val="00AE7369"/>
    <w:rsid w:val="00B16B76"/>
    <w:rsid w:val="00B22367"/>
    <w:rsid w:val="00B33A43"/>
    <w:rsid w:val="00B7660A"/>
    <w:rsid w:val="00B76C31"/>
    <w:rsid w:val="00B903F5"/>
    <w:rsid w:val="00BA1551"/>
    <w:rsid w:val="00BA35F2"/>
    <w:rsid w:val="00BA3CF1"/>
    <w:rsid w:val="00BB70AB"/>
    <w:rsid w:val="00BC443B"/>
    <w:rsid w:val="00BF0F8D"/>
    <w:rsid w:val="00C353A7"/>
    <w:rsid w:val="00C354F9"/>
    <w:rsid w:val="00C50906"/>
    <w:rsid w:val="00CB3B22"/>
    <w:rsid w:val="00CB709C"/>
    <w:rsid w:val="00CF55FF"/>
    <w:rsid w:val="00D02798"/>
    <w:rsid w:val="00D03F2E"/>
    <w:rsid w:val="00D072B8"/>
    <w:rsid w:val="00D52B72"/>
    <w:rsid w:val="00D5565C"/>
    <w:rsid w:val="00D605CB"/>
    <w:rsid w:val="00D84B5E"/>
    <w:rsid w:val="00D920AB"/>
    <w:rsid w:val="00D962D7"/>
    <w:rsid w:val="00E2140D"/>
    <w:rsid w:val="00E30B0D"/>
    <w:rsid w:val="00E6413D"/>
    <w:rsid w:val="00E724A0"/>
    <w:rsid w:val="00E87473"/>
    <w:rsid w:val="00E96F86"/>
    <w:rsid w:val="00EA1B61"/>
    <w:rsid w:val="00EA1BAD"/>
    <w:rsid w:val="00EA2D5E"/>
    <w:rsid w:val="00EB123F"/>
    <w:rsid w:val="00ED06BD"/>
    <w:rsid w:val="00ED1AD9"/>
    <w:rsid w:val="00F038AE"/>
    <w:rsid w:val="00F32AC2"/>
    <w:rsid w:val="00F32ECF"/>
    <w:rsid w:val="00F4414F"/>
    <w:rsid w:val="00F838F3"/>
    <w:rsid w:val="00F86A94"/>
    <w:rsid w:val="00FB5B94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C0CD"/>
  <w15:chartTrackingRefBased/>
  <w15:docId w15:val="{B70587D4-AC05-4AE4-91AF-3C388D4C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5E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ind w:left="720"/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  <w:style w:type="table" w:styleId="TableGrid">
    <w:name w:val="Table Grid"/>
    <w:basedOn w:val="TableNormal"/>
    <w:uiPriority w:val="39"/>
    <w:rsid w:val="0072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meghamalik-288277378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meghamalik888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042569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EC462F3-80C7-49B2-8EBE-37145E717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resume.dotx</Template>
  <TotalTime>5151</TotalTime>
  <Pages>1</Pages>
  <Words>12</Words>
  <Characters>95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Malik, Rajat (Cognizant)</dc:creator>
  <cp:keywords/>
  <dc:description/>
  <cp:lastModifiedBy>Malik, Rajat (Cognizant)</cp:lastModifiedBy>
  <cp:revision>90</cp:revision>
  <dcterms:created xsi:type="dcterms:W3CDTF">2025-09-08T13:30:00Z</dcterms:created>
  <dcterms:modified xsi:type="dcterms:W3CDTF">2025-12-07T09:10:00Z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