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ADD0" w14:textId="3B7BB040" w:rsidR="00AE230D" w:rsidRDefault="00817D4B" w:rsidP="00AE230D">
      <w:pPr>
        <w:pStyle w:val="Graphicsanchor"/>
        <w:rPr>
          <w:sz w:val="36"/>
          <w:szCs w:val="36"/>
        </w:rPr>
      </w:pPr>
      <w:r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1" wp14:anchorId="599DABC0" wp14:editId="0A4521EB">
                <wp:simplePos x="0" y="0"/>
                <wp:positionH relativeFrom="page">
                  <wp:posOffset>2286000</wp:posOffset>
                </wp:positionH>
                <wp:positionV relativeFrom="page">
                  <wp:posOffset>2876550</wp:posOffset>
                </wp:positionV>
                <wp:extent cx="4919345" cy="6867525"/>
                <wp:effectExtent l="0" t="0" r="0" b="0"/>
                <wp:wrapSquare wrapText="bothSides"/>
                <wp:docPr id="796189565" name="Text Box 796189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6867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9DDD9" w14:textId="6D8B8220" w:rsidR="00817D4B" w:rsidRPr="005376B4" w:rsidRDefault="00817D4B" w:rsidP="00817D4B">
                            <w:pPr>
                              <w:pStyle w:val="Heading1"/>
                            </w:pPr>
                            <w:r>
                              <w:t>P</w:t>
                            </w:r>
                            <w:r w:rsidR="00720701">
                              <w:t>roject Undertaken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6090"/>
                            </w:tblGrid>
                            <w:tr w:rsidR="00720701" w14:paraId="5E4B9FDD" w14:textId="77777777" w:rsidTr="002153A4">
                              <w:tc>
                                <w:tcPr>
                                  <w:tcW w:w="1345" w:type="dxa"/>
                                </w:tcPr>
                                <w:p w14:paraId="29CFB90E" w14:textId="557303D5" w:rsidR="00720701" w:rsidRDefault="00720701" w:rsidP="00817D4B">
                                  <w:bookmarkStart w:id="0" w:name="_Hlk213192563"/>
                                  <w:r>
                                    <w:t>P</w:t>
                                  </w:r>
                                  <w:r w:rsidR="008F5CBF">
                                    <w:t>roject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20FB2874" w14:textId="6A17FE8A" w:rsidR="00720701" w:rsidRDefault="00854276" w:rsidP="00817D4B">
                                  <w:r>
                                    <w:t xml:space="preserve"> </w:t>
                                  </w:r>
                                  <w:r w:rsidR="00CB3B22">
                                    <w:t>H</w:t>
                                  </w:r>
                                  <w:r w:rsidR="002153A4">
                                    <w:t xml:space="preserve">igh </w:t>
                                  </w:r>
                                  <w:r w:rsidR="00946C08">
                                    <w:t>Availability</w:t>
                                  </w:r>
                                  <w:r w:rsidR="00CB3B22">
                                    <w:t xml:space="preserve"> </w:t>
                                  </w:r>
                                  <w:r w:rsidR="007362FE">
                                    <w:t>Environment</w:t>
                                  </w:r>
                                  <w:r w:rsidR="002153A4">
                                    <w:t xml:space="preserve"> Setup</w:t>
                                  </w:r>
                                </w:p>
                              </w:tc>
                            </w:tr>
                            <w:tr w:rsidR="00720701" w14:paraId="74F625C4" w14:textId="77777777" w:rsidTr="002153A4">
                              <w:trPr>
                                <w:trHeight w:val="1157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1640C432" w14:textId="4BE1D6C2" w:rsidR="00720701" w:rsidRDefault="008F5CBF" w:rsidP="00817D4B">
                                  <w: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4DB35CA6" w14:textId="64736956" w:rsidR="00720701" w:rsidRDefault="007362FE" w:rsidP="009D0BAA">
                                  <w:pPr>
                                    <w:jc w:val="center"/>
                                  </w:pPr>
                                  <w:r>
                                    <w:t xml:space="preserve">Deployment of </w:t>
                                  </w:r>
                                  <w:r w:rsidR="009D0BAA">
                                    <w:t>VPC, EC</w:t>
                                  </w:r>
                                  <w:r w:rsidR="00610605">
                                    <w:t>2, RDS, ELB, Autoscaling</w:t>
                                  </w:r>
                                  <w:r w:rsidR="0031279D">
                                    <w:t>,</w:t>
                                  </w:r>
                                  <w:r w:rsidR="007D41A4">
                                    <w:t xml:space="preserve"> S3, </w:t>
                                  </w:r>
                                  <w:r w:rsidR="00A20778">
                                    <w:t xml:space="preserve">CloudFront, </w:t>
                                  </w:r>
                                  <w:r w:rsidR="007E0F34">
                                    <w:t>Backup AMI</w:t>
                                  </w:r>
                                  <w:r w:rsidR="00142C5C">
                                    <w:t xml:space="preserve"> and Snapshots, </w:t>
                                  </w:r>
                                  <w:r w:rsidR="00442D87">
                                    <w:t>CloudTrail, CloudFormation Templates</w:t>
                                  </w:r>
                                </w:p>
                              </w:tc>
                            </w:tr>
                            <w:tr w:rsidR="00720701" w14:paraId="08CD312F" w14:textId="77777777" w:rsidTr="002153A4">
                              <w:tc>
                                <w:tcPr>
                                  <w:tcW w:w="1345" w:type="dxa"/>
                                </w:tcPr>
                                <w:p w14:paraId="2213CBC3" w14:textId="3CFA62A8" w:rsidR="00720701" w:rsidRDefault="00720701" w:rsidP="00817D4B"/>
                              </w:tc>
                              <w:tc>
                                <w:tcPr>
                                  <w:tcW w:w="6090" w:type="dxa"/>
                                </w:tcPr>
                                <w:p w14:paraId="6C7CBF8B" w14:textId="02BAD3BD" w:rsidR="00720701" w:rsidRDefault="002153A4" w:rsidP="00817D4B">
                                  <w:r>
                                    <w:t>Jan</w:t>
                                  </w:r>
                                  <w:r w:rsidR="00946C08">
                                    <w:t xml:space="preserve"> </w:t>
                                  </w:r>
                                  <w:r w:rsidR="006D3C64">
                                    <w:t xml:space="preserve">2025 – </w:t>
                                  </w:r>
                                  <w:r w:rsidR="00946C08">
                                    <w:t>March</w:t>
                                  </w:r>
                                  <w:r w:rsidR="006D3C64">
                                    <w:t>2025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296148C8" w14:textId="77777777" w:rsidR="00817D4B" w:rsidRDefault="00817D4B" w:rsidP="00817D4B"/>
                          <w:p w14:paraId="75451A7F" w14:textId="77777777" w:rsidR="002153A4" w:rsidRDefault="002153A4" w:rsidP="00817D4B">
                            <w:bookmarkStart w:id="1" w:name="_Hlk213192880"/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6090"/>
                            </w:tblGrid>
                            <w:tr w:rsidR="00946C08" w14:paraId="0D6530D7" w14:textId="77777777">
                              <w:tc>
                                <w:tcPr>
                                  <w:tcW w:w="1345" w:type="dxa"/>
                                </w:tcPr>
                                <w:p w14:paraId="5E8DED69" w14:textId="77777777" w:rsidR="00946C08" w:rsidRDefault="00946C08" w:rsidP="00946C08">
                                  <w: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05D9BE46" w14:textId="212EE740" w:rsidR="00946C08" w:rsidRDefault="00946C08" w:rsidP="00946C08">
                                  <w:r>
                                    <w:t>Deploy a WordPress Website on AWS EC2</w:t>
                                  </w:r>
                                </w:p>
                              </w:tc>
                            </w:tr>
                            <w:tr w:rsidR="00946C08" w14:paraId="421F2DB5" w14:textId="77777777">
                              <w:trPr>
                                <w:trHeight w:val="1157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7E0F5E6D" w14:textId="77777777" w:rsidR="00946C08" w:rsidRDefault="00946C08" w:rsidP="00946C08">
                                  <w: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2A65E8E7" w14:textId="45DF744C" w:rsidR="00946C08" w:rsidRDefault="00946C08" w:rsidP="00946C08">
                                  <w:r>
                                    <w:t>Configure EC2 instance, attached Elastic IP</w:t>
                                  </w:r>
                                  <w:r w:rsidR="00DB16C5">
                                    <w:t>, and hosted WordPress with Apache &amp; MySQL.</w:t>
                                  </w:r>
                                </w:p>
                                <w:p w14:paraId="185A63E5" w14:textId="77777777" w:rsidR="00DB16C5" w:rsidRDefault="00DB16C5" w:rsidP="00946C08">
                                  <w:r>
                                    <w:t>Set up security groups, Key pairs, and route53 domain.</w:t>
                                  </w:r>
                                </w:p>
                                <w:p w14:paraId="2EA66FE3" w14:textId="74B1284B" w:rsidR="00DB16C5" w:rsidRDefault="00DB16C5" w:rsidP="00946C08">
                                  <w:r>
                                    <w:t>Automated deployment using shell scripts.</w:t>
                                  </w:r>
                                </w:p>
                              </w:tc>
                            </w:tr>
                            <w:tr w:rsidR="00946C08" w14:paraId="2C491864" w14:textId="77777777">
                              <w:tc>
                                <w:tcPr>
                                  <w:tcW w:w="1345" w:type="dxa"/>
                                </w:tcPr>
                                <w:p w14:paraId="41295537" w14:textId="77777777" w:rsidR="00946C08" w:rsidRDefault="00946C08" w:rsidP="00946C08"/>
                              </w:tc>
                              <w:tc>
                                <w:tcPr>
                                  <w:tcW w:w="6090" w:type="dxa"/>
                                </w:tcPr>
                                <w:p w14:paraId="69B6FE5D" w14:textId="72B20D57" w:rsidR="00946C08" w:rsidRDefault="00946C08" w:rsidP="00946C08">
                                  <w:r>
                                    <w:t>April 2025 – May 2025</w:t>
                                  </w:r>
                                </w:p>
                              </w:tc>
                            </w:tr>
                            <w:bookmarkEnd w:id="1"/>
                          </w:tbl>
                          <w:p w14:paraId="3F201189" w14:textId="77777777" w:rsidR="00DB16C5" w:rsidRDefault="00DB16C5" w:rsidP="00DB16C5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6090"/>
                            </w:tblGrid>
                            <w:tr w:rsidR="00DB16C5" w14:paraId="4C831455" w14:textId="77777777" w:rsidTr="009E5384">
                              <w:tc>
                                <w:tcPr>
                                  <w:tcW w:w="1345" w:type="dxa"/>
                                </w:tcPr>
                                <w:p w14:paraId="4C4D7AC1" w14:textId="77777777" w:rsidR="00DB16C5" w:rsidRDefault="00DB16C5" w:rsidP="00DB16C5">
                                  <w:bookmarkStart w:id="2" w:name="_Hlk213193732"/>
                                  <w: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536B0A9D" w14:textId="5DE00446" w:rsidR="00DB16C5" w:rsidRDefault="00DB16C5" w:rsidP="00DB16C5">
                                  <w:r>
                                    <w:t>CI/CD using Code Pipeline</w:t>
                                  </w:r>
                                </w:p>
                              </w:tc>
                            </w:tr>
                            <w:tr w:rsidR="00DB16C5" w14:paraId="22150395" w14:textId="77777777" w:rsidTr="009E5384">
                              <w:trPr>
                                <w:trHeight w:val="1157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5BAFDEEA" w14:textId="77777777" w:rsidR="00DB16C5" w:rsidRDefault="00DB16C5" w:rsidP="00DB16C5">
                                  <w: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18038A1F" w14:textId="77777777" w:rsidR="00DB16C5" w:rsidRDefault="00DB16C5" w:rsidP="00DB16C5">
                                  <w:r>
                                    <w:t>Designed and implemented a full automated CI/CD pipeline using AWS Code Pipeline to deploy a web application from GitHub to EC2.</w:t>
                                  </w:r>
                                </w:p>
                                <w:p w14:paraId="09F3EE82" w14:textId="04D430DB" w:rsidR="00DB16C5" w:rsidRDefault="00DB16C5" w:rsidP="00DB16C5">
                                  <w:r>
                                    <w:t xml:space="preserve">Used Code Build, Code </w:t>
                                  </w:r>
                                  <w:r w:rsidR="00A04467">
                                    <w:t>Deploy,</w:t>
                                  </w:r>
                                  <w:r>
                                    <w:t xml:space="preserve"> Configured S3 as artifact storage</w:t>
                                  </w:r>
                                </w:p>
                                <w:p w14:paraId="21D5CC8D" w14:textId="5A922D4A" w:rsidR="00DB16C5" w:rsidRDefault="00DB16C5" w:rsidP="00DB16C5">
                                  <w:r>
                                    <w:t>Implemented CloudWatch alarms to monitor pipeline performance and deployment status.</w:t>
                                  </w:r>
                                </w:p>
                              </w:tc>
                            </w:tr>
                            <w:tr w:rsidR="00DB16C5" w14:paraId="6349BA31" w14:textId="77777777" w:rsidTr="009E5384">
                              <w:trPr>
                                <w:trHeight w:val="456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1B37341D" w14:textId="77777777" w:rsidR="00DB16C5" w:rsidRDefault="00DB16C5" w:rsidP="00DB16C5"/>
                              </w:tc>
                              <w:tc>
                                <w:tcPr>
                                  <w:tcW w:w="6090" w:type="dxa"/>
                                </w:tcPr>
                                <w:p w14:paraId="2FD6ECDD" w14:textId="59A28D4D" w:rsidR="00DB16C5" w:rsidRDefault="00DB16C5" w:rsidP="00DB16C5">
                                  <w:r>
                                    <w:t>July 2025 –Sep 2025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D906BD1" w14:textId="77777777" w:rsidR="00A04467" w:rsidRDefault="00A04467"/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6090"/>
                            </w:tblGrid>
                            <w:tr w:rsidR="00A04467" w14:paraId="2792924A" w14:textId="77777777" w:rsidTr="009E5384">
                              <w:tc>
                                <w:tcPr>
                                  <w:tcW w:w="1345" w:type="dxa"/>
                                </w:tcPr>
                                <w:p w14:paraId="77052E09" w14:textId="77777777" w:rsidR="00A04467" w:rsidRDefault="00A04467" w:rsidP="00A04467">
                                  <w: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1CC408CE" w14:textId="66C7AA17" w:rsidR="00A04467" w:rsidRDefault="00494015" w:rsidP="00A04467">
                                  <w:r>
                                    <w:t>Containerized Web Application using Amazon ECS</w:t>
                                  </w:r>
                                </w:p>
                              </w:tc>
                            </w:tr>
                            <w:tr w:rsidR="00A04467" w14:paraId="03FD9322" w14:textId="77777777" w:rsidTr="009E5384">
                              <w:trPr>
                                <w:trHeight w:val="1157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3D02F75A" w14:textId="77777777" w:rsidR="00A04467" w:rsidRDefault="00A04467" w:rsidP="00A04467">
                                  <w:r>
                                    <w:t>Role</w:t>
                                  </w:r>
                                </w:p>
                              </w:tc>
                              <w:tc>
                                <w:tcPr>
                                  <w:tcW w:w="6090" w:type="dxa"/>
                                </w:tcPr>
                                <w:p w14:paraId="44BCD098" w14:textId="77777777" w:rsidR="00A04467" w:rsidRDefault="00494015" w:rsidP="00A04467">
                                  <w:r>
                                    <w:t>Deployed a Dockerized web application using Amazon ECS (Fargate launch type) for serverless container management.</w:t>
                                  </w:r>
                                </w:p>
                                <w:p w14:paraId="57844779" w14:textId="77777777" w:rsidR="00494015" w:rsidRDefault="00494015" w:rsidP="00A04467">
                                  <w:r>
                                    <w:t>Configure ECS Service with an Application Load Balancer for automatic traffic distribution.</w:t>
                                  </w:r>
                                </w:p>
                                <w:p w14:paraId="192D9017" w14:textId="0FF3A625" w:rsidR="00494015" w:rsidRDefault="00494015" w:rsidP="00A04467">
                                  <w:r>
                                    <w:t>Automated deployment pipeline with Code Pipeline, Code Build</w:t>
                                  </w:r>
                                </w:p>
                              </w:tc>
                            </w:tr>
                            <w:tr w:rsidR="00A04467" w14:paraId="124C700C" w14:textId="77777777" w:rsidTr="009E5384">
                              <w:trPr>
                                <w:trHeight w:val="456"/>
                              </w:trPr>
                              <w:tc>
                                <w:tcPr>
                                  <w:tcW w:w="1345" w:type="dxa"/>
                                </w:tcPr>
                                <w:p w14:paraId="32022B7C" w14:textId="77777777" w:rsidR="00A04467" w:rsidRDefault="00A04467" w:rsidP="00A04467"/>
                              </w:tc>
                              <w:tc>
                                <w:tcPr>
                                  <w:tcW w:w="6090" w:type="dxa"/>
                                </w:tcPr>
                                <w:p w14:paraId="184B0D5D" w14:textId="5B6FC504" w:rsidR="00A04467" w:rsidRDefault="00A04467" w:rsidP="00A04467">
                                  <w:r>
                                    <w:t>Oct 2025 –Nov 2025</w:t>
                                  </w:r>
                                </w:p>
                              </w:tc>
                            </w:tr>
                          </w:tbl>
                          <w:p w14:paraId="07FFB938" w14:textId="77777777" w:rsidR="00A04467" w:rsidRDefault="00A0446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DABC0" id="_x0000_t202" coordsize="21600,21600" o:spt="202" path="m,l,21600r21600,l21600,xe">
                <v:stroke joinstyle="miter"/>
                <v:path gradientshapeok="t" o:connecttype="rect"/>
              </v:shapetype>
              <v:shape id="Text Box 796189565" o:spid="_x0000_s1026" type="#_x0000_t202" style="position:absolute;left:0;text-align:left;margin-left:180pt;margin-top:226.5pt;width:387.35pt;height:540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" filled="f" stroked="f">
                <v:textbox>
                  <w:txbxContent>
                    <w:p w14:paraId="7429DDD9" w14:textId="6D8B8220" w:rsidR="00817D4B" w:rsidRPr="005376B4" w:rsidRDefault="00817D4B" w:rsidP="00817D4B">
                      <w:pPr>
                        <w:pStyle w:val="Heading1"/>
                      </w:pPr>
                      <w:r>
                        <w:t>P</w:t>
                      </w:r>
                      <w:r w:rsidR="00720701">
                        <w:t>roject Undertaken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6090"/>
                      </w:tblGrid>
                      <w:tr w:rsidR="00720701" w14:paraId="5E4B9FDD" w14:textId="77777777" w:rsidTr="002153A4">
                        <w:tc>
                          <w:tcPr>
                            <w:tcW w:w="1345" w:type="dxa"/>
                          </w:tcPr>
                          <w:p w14:paraId="29CFB90E" w14:textId="557303D5" w:rsidR="00720701" w:rsidRDefault="00720701" w:rsidP="00817D4B">
                            <w:bookmarkStart w:id="3" w:name="_Hlk213192563"/>
                            <w:r>
                              <w:t>P</w:t>
                            </w:r>
                            <w:r w:rsidR="008F5CBF">
                              <w:t>roject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20FB2874" w14:textId="6A17FE8A" w:rsidR="00720701" w:rsidRDefault="00854276" w:rsidP="00817D4B">
                            <w:r>
                              <w:t xml:space="preserve"> </w:t>
                            </w:r>
                            <w:r w:rsidR="00CB3B22">
                              <w:t>H</w:t>
                            </w:r>
                            <w:r w:rsidR="002153A4">
                              <w:t xml:space="preserve">igh </w:t>
                            </w:r>
                            <w:r w:rsidR="00946C08">
                              <w:t>Availability</w:t>
                            </w:r>
                            <w:r w:rsidR="00CB3B22">
                              <w:t xml:space="preserve"> </w:t>
                            </w:r>
                            <w:r w:rsidR="007362FE">
                              <w:t>Environment</w:t>
                            </w:r>
                            <w:r w:rsidR="002153A4">
                              <w:t xml:space="preserve"> Setup</w:t>
                            </w:r>
                          </w:p>
                        </w:tc>
                      </w:tr>
                      <w:tr w:rsidR="00720701" w14:paraId="74F625C4" w14:textId="77777777" w:rsidTr="002153A4">
                        <w:trPr>
                          <w:trHeight w:val="1157"/>
                        </w:trPr>
                        <w:tc>
                          <w:tcPr>
                            <w:tcW w:w="1345" w:type="dxa"/>
                          </w:tcPr>
                          <w:p w14:paraId="1640C432" w14:textId="4BE1D6C2" w:rsidR="00720701" w:rsidRDefault="008F5CBF" w:rsidP="00817D4B">
                            <w:r>
                              <w:t>Role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4DB35CA6" w14:textId="64736956" w:rsidR="00720701" w:rsidRDefault="007362FE" w:rsidP="009D0BAA">
                            <w:pPr>
                              <w:jc w:val="center"/>
                            </w:pPr>
                            <w:r>
                              <w:t xml:space="preserve">Deployment of </w:t>
                            </w:r>
                            <w:r w:rsidR="009D0BAA">
                              <w:t>VPC, EC</w:t>
                            </w:r>
                            <w:r w:rsidR="00610605">
                              <w:t>2, RDS, ELB, Autoscaling</w:t>
                            </w:r>
                            <w:r w:rsidR="0031279D">
                              <w:t>,</w:t>
                            </w:r>
                            <w:r w:rsidR="007D41A4">
                              <w:t xml:space="preserve"> S3, </w:t>
                            </w:r>
                            <w:r w:rsidR="00A20778">
                              <w:t xml:space="preserve">CloudFront, </w:t>
                            </w:r>
                            <w:r w:rsidR="007E0F34">
                              <w:t>Backup AMI</w:t>
                            </w:r>
                            <w:r w:rsidR="00142C5C">
                              <w:t xml:space="preserve"> and Snapshots, </w:t>
                            </w:r>
                            <w:r w:rsidR="00442D87">
                              <w:t>CloudTrail, CloudFormation Templates</w:t>
                            </w:r>
                          </w:p>
                        </w:tc>
                      </w:tr>
                      <w:tr w:rsidR="00720701" w14:paraId="08CD312F" w14:textId="77777777" w:rsidTr="002153A4">
                        <w:tc>
                          <w:tcPr>
                            <w:tcW w:w="1345" w:type="dxa"/>
                          </w:tcPr>
                          <w:p w14:paraId="2213CBC3" w14:textId="3CFA62A8" w:rsidR="00720701" w:rsidRDefault="00720701" w:rsidP="00817D4B"/>
                        </w:tc>
                        <w:tc>
                          <w:tcPr>
                            <w:tcW w:w="6090" w:type="dxa"/>
                          </w:tcPr>
                          <w:p w14:paraId="6C7CBF8B" w14:textId="02BAD3BD" w:rsidR="00720701" w:rsidRDefault="002153A4" w:rsidP="00817D4B">
                            <w:r>
                              <w:t>Jan</w:t>
                            </w:r>
                            <w:r w:rsidR="00946C08">
                              <w:t xml:space="preserve"> </w:t>
                            </w:r>
                            <w:r w:rsidR="006D3C64">
                              <w:t xml:space="preserve">2025 – </w:t>
                            </w:r>
                            <w:r w:rsidR="00946C08">
                              <w:t>March</w:t>
                            </w:r>
                            <w:r w:rsidR="006D3C64">
                              <w:t>2025</w:t>
                            </w:r>
                          </w:p>
                        </w:tc>
                      </w:tr>
                      <w:bookmarkEnd w:id="3"/>
                    </w:tbl>
                    <w:p w14:paraId="296148C8" w14:textId="77777777" w:rsidR="00817D4B" w:rsidRDefault="00817D4B" w:rsidP="00817D4B"/>
                    <w:p w14:paraId="75451A7F" w14:textId="77777777" w:rsidR="002153A4" w:rsidRDefault="002153A4" w:rsidP="00817D4B">
                      <w:bookmarkStart w:id="4" w:name="_Hlk213192880"/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6090"/>
                      </w:tblGrid>
                      <w:tr w:rsidR="00946C08" w14:paraId="0D6530D7" w14:textId="77777777">
                        <w:tc>
                          <w:tcPr>
                            <w:tcW w:w="1345" w:type="dxa"/>
                          </w:tcPr>
                          <w:p w14:paraId="5E8DED69" w14:textId="77777777" w:rsidR="00946C08" w:rsidRDefault="00946C08" w:rsidP="00946C08">
                            <w:r>
                              <w:t>Project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05D9BE46" w14:textId="212EE740" w:rsidR="00946C08" w:rsidRDefault="00946C08" w:rsidP="00946C08">
                            <w:r>
                              <w:t>Deploy a WordPress Website on AWS EC2</w:t>
                            </w:r>
                          </w:p>
                        </w:tc>
                      </w:tr>
                      <w:tr w:rsidR="00946C08" w14:paraId="421F2DB5" w14:textId="77777777">
                        <w:trPr>
                          <w:trHeight w:val="1157"/>
                        </w:trPr>
                        <w:tc>
                          <w:tcPr>
                            <w:tcW w:w="1345" w:type="dxa"/>
                          </w:tcPr>
                          <w:p w14:paraId="7E0F5E6D" w14:textId="77777777" w:rsidR="00946C08" w:rsidRDefault="00946C08" w:rsidP="00946C08">
                            <w:r>
                              <w:t>Role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2A65E8E7" w14:textId="45DF744C" w:rsidR="00946C08" w:rsidRDefault="00946C08" w:rsidP="00946C08">
                            <w:r>
                              <w:t>Configure EC2 instance, attached Elastic IP</w:t>
                            </w:r>
                            <w:r w:rsidR="00DB16C5">
                              <w:t>, and hosted WordPress with Apache &amp; MySQL.</w:t>
                            </w:r>
                          </w:p>
                          <w:p w14:paraId="185A63E5" w14:textId="77777777" w:rsidR="00DB16C5" w:rsidRDefault="00DB16C5" w:rsidP="00946C08">
                            <w:r>
                              <w:t>Set up security groups, Key pairs, and route53 domain.</w:t>
                            </w:r>
                          </w:p>
                          <w:p w14:paraId="2EA66FE3" w14:textId="74B1284B" w:rsidR="00DB16C5" w:rsidRDefault="00DB16C5" w:rsidP="00946C08">
                            <w:r>
                              <w:t>Automated deployment using shell scripts.</w:t>
                            </w:r>
                          </w:p>
                        </w:tc>
                      </w:tr>
                      <w:tr w:rsidR="00946C08" w14:paraId="2C491864" w14:textId="77777777">
                        <w:tc>
                          <w:tcPr>
                            <w:tcW w:w="1345" w:type="dxa"/>
                          </w:tcPr>
                          <w:p w14:paraId="41295537" w14:textId="77777777" w:rsidR="00946C08" w:rsidRDefault="00946C08" w:rsidP="00946C08"/>
                        </w:tc>
                        <w:tc>
                          <w:tcPr>
                            <w:tcW w:w="6090" w:type="dxa"/>
                          </w:tcPr>
                          <w:p w14:paraId="69B6FE5D" w14:textId="72B20D57" w:rsidR="00946C08" w:rsidRDefault="00946C08" w:rsidP="00946C08">
                            <w:r>
                              <w:t>April 2025 – May 2025</w:t>
                            </w:r>
                          </w:p>
                        </w:tc>
                      </w:tr>
                      <w:bookmarkEnd w:id="4"/>
                    </w:tbl>
                    <w:p w14:paraId="3F201189" w14:textId="77777777" w:rsidR="00DB16C5" w:rsidRDefault="00DB16C5" w:rsidP="00DB16C5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6090"/>
                      </w:tblGrid>
                      <w:tr w:rsidR="00DB16C5" w14:paraId="4C831455" w14:textId="77777777" w:rsidTr="009E5384">
                        <w:tc>
                          <w:tcPr>
                            <w:tcW w:w="1345" w:type="dxa"/>
                          </w:tcPr>
                          <w:p w14:paraId="4C4D7AC1" w14:textId="77777777" w:rsidR="00DB16C5" w:rsidRDefault="00DB16C5" w:rsidP="00DB16C5">
                            <w:bookmarkStart w:id="5" w:name="_Hlk213193732"/>
                            <w:r>
                              <w:t>Project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536B0A9D" w14:textId="5DE00446" w:rsidR="00DB16C5" w:rsidRDefault="00DB16C5" w:rsidP="00DB16C5">
                            <w:r>
                              <w:t>CI/CD using Code Pipeline</w:t>
                            </w:r>
                          </w:p>
                        </w:tc>
                      </w:tr>
                      <w:tr w:rsidR="00DB16C5" w14:paraId="22150395" w14:textId="77777777" w:rsidTr="009E5384">
                        <w:trPr>
                          <w:trHeight w:val="1157"/>
                        </w:trPr>
                        <w:tc>
                          <w:tcPr>
                            <w:tcW w:w="1345" w:type="dxa"/>
                          </w:tcPr>
                          <w:p w14:paraId="5BAFDEEA" w14:textId="77777777" w:rsidR="00DB16C5" w:rsidRDefault="00DB16C5" w:rsidP="00DB16C5">
                            <w:r>
                              <w:t>Role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18038A1F" w14:textId="77777777" w:rsidR="00DB16C5" w:rsidRDefault="00DB16C5" w:rsidP="00DB16C5">
                            <w:r>
                              <w:t>Designed and implemented a full automated CI/CD pipeline using AWS Code Pipeline to deploy a web application from GitHub to EC2.</w:t>
                            </w:r>
                          </w:p>
                          <w:p w14:paraId="09F3EE82" w14:textId="04D430DB" w:rsidR="00DB16C5" w:rsidRDefault="00DB16C5" w:rsidP="00DB16C5">
                            <w:r>
                              <w:t xml:space="preserve">Used Code Build, Code </w:t>
                            </w:r>
                            <w:r w:rsidR="00A04467">
                              <w:t>Deploy,</w:t>
                            </w:r>
                            <w:r>
                              <w:t xml:space="preserve"> Configured S3 as artifact storage</w:t>
                            </w:r>
                          </w:p>
                          <w:p w14:paraId="21D5CC8D" w14:textId="5A922D4A" w:rsidR="00DB16C5" w:rsidRDefault="00DB16C5" w:rsidP="00DB16C5">
                            <w:r>
                              <w:t>Implemented CloudWatch alarms to monitor pipeline performance and deployment status.</w:t>
                            </w:r>
                          </w:p>
                        </w:tc>
                      </w:tr>
                      <w:tr w:rsidR="00DB16C5" w14:paraId="6349BA31" w14:textId="77777777" w:rsidTr="009E5384">
                        <w:trPr>
                          <w:trHeight w:val="456"/>
                        </w:trPr>
                        <w:tc>
                          <w:tcPr>
                            <w:tcW w:w="1345" w:type="dxa"/>
                          </w:tcPr>
                          <w:p w14:paraId="1B37341D" w14:textId="77777777" w:rsidR="00DB16C5" w:rsidRDefault="00DB16C5" w:rsidP="00DB16C5"/>
                        </w:tc>
                        <w:tc>
                          <w:tcPr>
                            <w:tcW w:w="6090" w:type="dxa"/>
                          </w:tcPr>
                          <w:p w14:paraId="2FD6ECDD" w14:textId="59A28D4D" w:rsidR="00DB16C5" w:rsidRDefault="00DB16C5" w:rsidP="00DB16C5">
                            <w:r>
                              <w:t>July 2025 –Sep 2025</w:t>
                            </w:r>
                          </w:p>
                        </w:tc>
                      </w:tr>
                      <w:bookmarkEnd w:id="5"/>
                    </w:tbl>
                    <w:p w14:paraId="6D906BD1" w14:textId="77777777" w:rsidR="00A04467" w:rsidRDefault="00A04467"/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6090"/>
                      </w:tblGrid>
                      <w:tr w:rsidR="00A04467" w14:paraId="2792924A" w14:textId="77777777" w:rsidTr="009E5384">
                        <w:tc>
                          <w:tcPr>
                            <w:tcW w:w="1345" w:type="dxa"/>
                          </w:tcPr>
                          <w:p w14:paraId="77052E09" w14:textId="77777777" w:rsidR="00A04467" w:rsidRDefault="00A04467" w:rsidP="00A04467">
                            <w:r>
                              <w:t>Project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1CC408CE" w14:textId="66C7AA17" w:rsidR="00A04467" w:rsidRDefault="00494015" w:rsidP="00A04467">
                            <w:r>
                              <w:t>Containerized Web Application using Amazon ECS</w:t>
                            </w:r>
                          </w:p>
                        </w:tc>
                      </w:tr>
                      <w:tr w:rsidR="00A04467" w14:paraId="03FD9322" w14:textId="77777777" w:rsidTr="009E5384">
                        <w:trPr>
                          <w:trHeight w:val="1157"/>
                        </w:trPr>
                        <w:tc>
                          <w:tcPr>
                            <w:tcW w:w="1345" w:type="dxa"/>
                          </w:tcPr>
                          <w:p w14:paraId="3D02F75A" w14:textId="77777777" w:rsidR="00A04467" w:rsidRDefault="00A04467" w:rsidP="00A04467">
                            <w:r>
                              <w:t>Role</w:t>
                            </w:r>
                          </w:p>
                        </w:tc>
                        <w:tc>
                          <w:tcPr>
                            <w:tcW w:w="6090" w:type="dxa"/>
                          </w:tcPr>
                          <w:p w14:paraId="44BCD098" w14:textId="77777777" w:rsidR="00A04467" w:rsidRDefault="00494015" w:rsidP="00A04467">
                            <w:r>
                              <w:t>Deployed a Dockerized web application using Amazon ECS (Fargate launch type) for serverless container management.</w:t>
                            </w:r>
                          </w:p>
                          <w:p w14:paraId="57844779" w14:textId="77777777" w:rsidR="00494015" w:rsidRDefault="00494015" w:rsidP="00A04467">
                            <w:r>
                              <w:t>Configure ECS Service with an Application Load Balancer for automatic traffic distribution.</w:t>
                            </w:r>
                          </w:p>
                          <w:p w14:paraId="192D9017" w14:textId="0FF3A625" w:rsidR="00494015" w:rsidRDefault="00494015" w:rsidP="00A04467">
                            <w:r>
                              <w:t>Automated deployment pipeline with Code Pipeline, Code Build</w:t>
                            </w:r>
                          </w:p>
                        </w:tc>
                      </w:tr>
                      <w:tr w:rsidR="00A04467" w14:paraId="124C700C" w14:textId="77777777" w:rsidTr="009E5384">
                        <w:trPr>
                          <w:trHeight w:val="456"/>
                        </w:trPr>
                        <w:tc>
                          <w:tcPr>
                            <w:tcW w:w="1345" w:type="dxa"/>
                          </w:tcPr>
                          <w:p w14:paraId="32022B7C" w14:textId="77777777" w:rsidR="00A04467" w:rsidRDefault="00A04467" w:rsidP="00A04467"/>
                        </w:tc>
                        <w:tc>
                          <w:tcPr>
                            <w:tcW w:w="6090" w:type="dxa"/>
                          </w:tcPr>
                          <w:p w14:paraId="184B0D5D" w14:textId="5B6FC504" w:rsidR="00A04467" w:rsidRDefault="00A04467" w:rsidP="00A04467">
                            <w:r>
                              <w:t>Oct 2025 –Nov 2025</w:t>
                            </w:r>
                          </w:p>
                        </w:tc>
                      </w:tr>
                    </w:tbl>
                    <w:p w14:paraId="07FFB938" w14:textId="77777777" w:rsidR="00A04467" w:rsidRDefault="00A04467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9B0236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4A7581EA" wp14:editId="5D1C9CC4">
                <wp:simplePos x="0" y="0"/>
                <wp:positionH relativeFrom="page">
                  <wp:posOffset>-69850</wp:posOffset>
                </wp:positionH>
                <wp:positionV relativeFrom="margin">
                  <wp:posOffset>7200900</wp:posOffset>
                </wp:positionV>
                <wp:extent cx="2076450" cy="2609850"/>
                <wp:effectExtent l="0" t="0" r="0" b="0"/>
                <wp:wrapSquare wrapText="bothSides"/>
                <wp:docPr id="255475421" name="Text Box 25547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609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91BFA" w14:textId="77777777" w:rsidR="00A04467" w:rsidRPr="005376B4" w:rsidRDefault="00A04467" w:rsidP="00A04467">
                            <w:pPr>
                              <w:pStyle w:val="Heading1White"/>
                            </w:pPr>
                          </w:p>
                          <w:p w14:paraId="635EED97" w14:textId="77777777" w:rsidR="00A04467" w:rsidRDefault="009B0236" w:rsidP="00A04467">
                            <w:pPr>
                              <w:pStyle w:val="Heading1White"/>
                            </w:pPr>
                            <w:r>
                              <w:t>Education</w:t>
                            </w:r>
                          </w:p>
                          <w:p w14:paraId="6B009943" w14:textId="5EC7472B" w:rsidR="009B0236" w:rsidRDefault="00C353A7" w:rsidP="000355C1">
                            <w:pPr>
                              <w:pStyle w:val="Normalwhite"/>
                              <w:numPr>
                                <w:ilvl w:val="0"/>
                                <w:numId w:val="12"/>
                              </w:numPr>
                              <w:jc w:val="left"/>
                            </w:pPr>
                            <w:r w:rsidRPr="00286471">
                              <w:t>Bachelor of Computer</w:t>
                            </w:r>
                            <w:r w:rsidR="00286471">
                              <w:t xml:space="preserve"> </w:t>
                            </w:r>
                            <w:r w:rsidRPr="00286471">
                              <w:t>Applications</w:t>
                            </w:r>
                            <w:r w:rsidR="0011371A">
                              <w:t xml:space="preserve">, </w:t>
                            </w:r>
                            <w:r w:rsidRPr="00286471">
                              <w:br/>
                              <w:t>I</w:t>
                            </w:r>
                            <w:r w:rsidR="00957055">
                              <w:t>NMANTEC</w:t>
                            </w:r>
                            <w:r w:rsidRPr="00286471">
                              <w:t xml:space="preserve"> Institute</w:t>
                            </w:r>
                            <w:r w:rsidR="0059796E">
                              <w:t>, Ghaziabad</w:t>
                            </w:r>
                          </w:p>
                          <w:p w14:paraId="297C9BC4" w14:textId="74595D14" w:rsidR="00A04467" w:rsidRDefault="00A04467" w:rsidP="00A04467">
                            <w:pPr>
                              <w:pStyle w:val="Normalwhite"/>
                              <w:jc w:val="left"/>
                            </w:pPr>
                          </w:p>
                          <w:p w14:paraId="05AFBFF3" w14:textId="77673E91" w:rsidR="00A04467" w:rsidRDefault="00A04467" w:rsidP="000355C1">
                            <w:pPr>
                              <w:pStyle w:val="Normalwhite"/>
                              <w:numPr>
                                <w:ilvl w:val="0"/>
                                <w:numId w:val="12"/>
                              </w:numPr>
                              <w:jc w:val="left"/>
                            </w:pPr>
                            <w:r>
                              <w:t>Master of Computer Applications,</w:t>
                            </w:r>
                          </w:p>
                          <w:p w14:paraId="530BAEEA" w14:textId="5E0C7614" w:rsidR="00A04467" w:rsidRDefault="00A04467" w:rsidP="000355C1">
                            <w:pPr>
                              <w:pStyle w:val="Normalwhite"/>
                              <w:numPr>
                                <w:ilvl w:val="0"/>
                                <w:numId w:val="12"/>
                              </w:numPr>
                              <w:jc w:val="left"/>
                            </w:pPr>
                            <w:r>
                              <w:t>Amity University, Noida</w:t>
                            </w:r>
                          </w:p>
                          <w:p w14:paraId="5A37E9B2" w14:textId="4DD43CCC" w:rsidR="00A04467" w:rsidRPr="00286471" w:rsidRDefault="00A04467" w:rsidP="00A04467">
                            <w:pPr>
                              <w:pStyle w:val="Normalwhite"/>
                              <w:jc w:val="left"/>
                            </w:pPr>
                          </w:p>
                          <w:p w14:paraId="1104A10B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  <w:p w14:paraId="79A2E6A7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  <w:p w14:paraId="797795B1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  <w:p w14:paraId="7BB69F68" w14:textId="77777777" w:rsidR="009B0236" w:rsidRPr="005376B4" w:rsidRDefault="009B0236" w:rsidP="009B0236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581EA" id="Text Box 255475421" o:spid="_x0000_s1027" type="#_x0000_t202" style="position:absolute;left:0;text-align:left;margin-left:-5.5pt;margin-top:567pt;width:163.5pt;height:205.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" filled="f" stroked="f">
                <v:textbox>
                  <w:txbxContent>
                    <w:p w14:paraId="6C691BFA" w14:textId="77777777" w:rsidR="00A04467" w:rsidRPr="005376B4" w:rsidRDefault="00A04467" w:rsidP="00A04467">
                      <w:pPr>
                        <w:pStyle w:val="Heading1White"/>
                      </w:pPr>
                    </w:p>
                    <w:p w14:paraId="635EED97" w14:textId="77777777" w:rsidR="00A04467" w:rsidRDefault="009B0236" w:rsidP="00A04467">
                      <w:pPr>
                        <w:pStyle w:val="Heading1White"/>
                      </w:pPr>
                      <w:r>
                        <w:t>Education</w:t>
                      </w:r>
                    </w:p>
                    <w:p w14:paraId="6B009943" w14:textId="5EC7472B" w:rsidR="009B0236" w:rsidRDefault="00C353A7" w:rsidP="000355C1">
                      <w:pPr>
                        <w:pStyle w:val="Normalwhite"/>
                        <w:numPr>
                          <w:ilvl w:val="0"/>
                          <w:numId w:val="12"/>
                        </w:numPr>
                        <w:jc w:val="left"/>
                      </w:pPr>
                      <w:r w:rsidRPr="00286471">
                        <w:t>Bachelor of Computer</w:t>
                      </w:r>
                      <w:r w:rsidR="00286471">
                        <w:t xml:space="preserve"> </w:t>
                      </w:r>
                      <w:r w:rsidRPr="00286471">
                        <w:t>Applications</w:t>
                      </w:r>
                      <w:r w:rsidR="0011371A">
                        <w:t xml:space="preserve">, </w:t>
                      </w:r>
                      <w:r w:rsidRPr="00286471">
                        <w:br/>
                        <w:t>I</w:t>
                      </w:r>
                      <w:r w:rsidR="00957055">
                        <w:t>NMANTEC</w:t>
                      </w:r>
                      <w:r w:rsidRPr="00286471">
                        <w:t xml:space="preserve"> Institute</w:t>
                      </w:r>
                      <w:r w:rsidR="0059796E">
                        <w:t>, Ghaziabad</w:t>
                      </w:r>
                    </w:p>
                    <w:p w14:paraId="297C9BC4" w14:textId="74595D14" w:rsidR="00A04467" w:rsidRDefault="00A04467" w:rsidP="00A04467">
                      <w:pPr>
                        <w:pStyle w:val="Normalwhite"/>
                        <w:jc w:val="left"/>
                      </w:pPr>
                    </w:p>
                    <w:p w14:paraId="05AFBFF3" w14:textId="77673E91" w:rsidR="00A04467" w:rsidRDefault="00A04467" w:rsidP="000355C1">
                      <w:pPr>
                        <w:pStyle w:val="Normalwhite"/>
                        <w:numPr>
                          <w:ilvl w:val="0"/>
                          <w:numId w:val="12"/>
                        </w:numPr>
                        <w:jc w:val="left"/>
                      </w:pPr>
                      <w:r>
                        <w:t>Master of Computer Applications,</w:t>
                      </w:r>
                    </w:p>
                    <w:p w14:paraId="530BAEEA" w14:textId="5E0C7614" w:rsidR="00A04467" w:rsidRDefault="00A04467" w:rsidP="000355C1">
                      <w:pPr>
                        <w:pStyle w:val="Normalwhite"/>
                        <w:numPr>
                          <w:ilvl w:val="0"/>
                          <w:numId w:val="12"/>
                        </w:numPr>
                        <w:jc w:val="left"/>
                      </w:pPr>
                      <w:r>
                        <w:t>Amity University, Noida</w:t>
                      </w:r>
                    </w:p>
                    <w:p w14:paraId="5A37E9B2" w14:textId="4DD43CCC" w:rsidR="00A04467" w:rsidRPr="00286471" w:rsidRDefault="00A04467" w:rsidP="00A04467">
                      <w:pPr>
                        <w:pStyle w:val="Normalwhite"/>
                        <w:jc w:val="left"/>
                      </w:pPr>
                    </w:p>
                    <w:p w14:paraId="1104A10B" w14:textId="77777777" w:rsidR="009B0236" w:rsidRPr="005376B4" w:rsidRDefault="009B0236" w:rsidP="009B0236">
                      <w:pPr>
                        <w:pStyle w:val="Normalwhite"/>
                      </w:pPr>
                    </w:p>
                    <w:p w14:paraId="79A2E6A7" w14:textId="77777777" w:rsidR="009B0236" w:rsidRPr="005376B4" w:rsidRDefault="009B0236" w:rsidP="009B0236">
                      <w:pPr>
                        <w:pStyle w:val="Normalwhite"/>
                      </w:pPr>
                    </w:p>
                    <w:p w14:paraId="797795B1" w14:textId="77777777" w:rsidR="009B0236" w:rsidRPr="005376B4" w:rsidRDefault="009B0236" w:rsidP="009B0236">
                      <w:pPr>
                        <w:pStyle w:val="Normalwhite"/>
                      </w:pPr>
                    </w:p>
                    <w:p w14:paraId="7BB69F68" w14:textId="77777777" w:rsidR="009B0236" w:rsidRPr="005376B4" w:rsidRDefault="009B0236" w:rsidP="009B0236">
                      <w:pPr>
                        <w:pStyle w:val="Normalwhite"/>
                      </w:pP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0E8656B8" wp14:editId="2BC8726D">
                <wp:simplePos x="0" y="0"/>
                <wp:positionH relativeFrom="page">
                  <wp:posOffset>2261235</wp:posOffset>
                </wp:positionH>
                <wp:positionV relativeFrom="page">
                  <wp:posOffset>1387475</wp:posOffset>
                </wp:positionV>
                <wp:extent cx="4919345" cy="1636395"/>
                <wp:effectExtent l="0" t="0" r="0" b="190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636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E0052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Professional Overview</w:t>
                            </w:r>
                          </w:p>
                          <w:p w14:paraId="4E8EFA0B" w14:textId="060243C0" w:rsidR="005376B4" w:rsidRPr="005376B4" w:rsidRDefault="00C353A7" w:rsidP="005376B4">
                            <w:r>
                              <w:t>Aspiring Cloud Engineer with strong foundational knowledge of AWS Services and cloud infrastructure</w:t>
                            </w:r>
                            <w:r w:rsidR="005376B4" w:rsidRPr="005376B4">
                              <w:t>.</w:t>
                            </w:r>
                            <w:r>
                              <w:t xml:space="preserve"> Skilled in deploying, managing and troubleshooting cloud applications. Experienced in Linux, networking, databases and CI/CD pipelines. Eager to apply technical skills and grow in a dynamic cloud-focused role.</w:t>
                            </w:r>
                          </w:p>
                          <w:p w14:paraId="5E1B50EF" w14:textId="77777777" w:rsidR="005376B4" w:rsidRPr="005376B4" w:rsidRDefault="005376B4" w:rsidP="005376B4"/>
                          <w:p w14:paraId="58FCD1F7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56B8" id="Text Box 7" o:spid="_x0000_s1028" type="#_x0000_t202" style="position:absolute;left:0;text-align:left;margin-left:178.05pt;margin-top:109.25pt;width:387.35pt;height:128.8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" filled="f" stroked="f">
                <v:textbox>
                  <w:txbxContent>
                    <w:p w14:paraId="1DEE0052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Professional Overview</w:t>
                      </w:r>
                    </w:p>
                    <w:p w14:paraId="4E8EFA0B" w14:textId="060243C0" w:rsidR="005376B4" w:rsidRPr="005376B4" w:rsidRDefault="00C353A7" w:rsidP="005376B4">
                      <w:r>
                        <w:t>Aspiring Cloud Engineer with strong foundational knowledge of AWS Services and cloud infrastructure</w:t>
                      </w:r>
                      <w:r w:rsidR="005376B4" w:rsidRPr="005376B4">
                        <w:t>.</w:t>
                      </w:r>
                      <w:r>
                        <w:t xml:space="preserve"> Skilled in deploying, managing and troubleshooting cloud applications. Experienced in Linux, networking, databases and CI/CD pipelines. Eager to apply technical skills and grow in a dynamic cloud-focused role.</w:t>
                      </w:r>
                    </w:p>
                    <w:p w14:paraId="5E1B50EF" w14:textId="77777777" w:rsidR="005376B4" w:rsidRPr="005376B4" w:rsidRDefault="005376B4" w:rsidP="005376B4"/>
                    <w:p w14:paraId="58FCD1F7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0EB06638" wp14:editId="010BA2F8">
                <wp:simplePos x="0" y="0"/>
                <wp:positionH relativeFrom="page">
                  <wp:posOffset>190500</wp:posOffset>
                </wp:positionH>
                <wp:positionV relativeFrom="page">
                  <wp:posOffset>1390650</wp:posOffset>
                </wp:positionV>
                <wp:extent cx="1758950" cy="492125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950" cy="492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4D6D0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Technical Skills</w:t>
                            </w:r>
                          </w:p>
                          <w:p w14:paraId="4A21A488" w14:textId="40A31A45" w:rsidR="005376B4" w:rsidRPr="00EA2D5E" w:rsidRDefault="009B6D13" w:rsidP="00EA2D5E">
                            <w:pPr>
                              <w:pStyle w:val="List"/>
                            </w:pPr>
                            <w:r>
                              <w:t>AWS Cloud</w:t>
                            </w:r>
                          </w:p>
                          <w:p w14:paraId="4B2098CB" w14:textId="0CB8EA7B" w:rsidR="005376B4" w:rsidRPr="00EA2D5E" w:rsidRDefault="009B6D13" w:rsidP="009B0236">
                            <w:pPr>
                              <w:pStyle w:val="List"/>
                            </w:pPr>
                            <w:r>
                              <w:t xml:space="preserve">EC2, Load Balancer, </w:t>
                            </w:r>
                            <w:r w:rsidR="009A1F5D">
                              <w:t>Autoscaling</w:t>
                            </w:r>
                            <w:r w:rsidR="009B0236">
                              <w:t>, VPC</w:t>
                            </w:r>
                          </w:p>
                          <w:p w14:paraId="3C927113" w14:textId="2D294184" w:rsidR="005376B4" w:rsidRDefault="009B6D13" w:rsidP="00EA2D5E">
                            <w:pPr>
                              <w:pStyle w:val="List"/>
                            </w:pPr>
                            <w:r>
                              <w:t xml:space="preserve">S3, </w:t>
                            </w:r>
                            <w:r w:rsidR="009A1F5D">
                              <w:t>CloudFront</w:t>
                            </w:r>
                          </w:p>
                          <w:p w14:paraId="32543BFD" w14:textId="0FEC7142" w:rsidR="00BA35F2" w:rsidRDefault="00713CC0" w:rsidP="00EA2D5E">
                            <w:pPr>
                              <w:pStyle w:val="List"/>
                            </w:pPr>
                            <w:r>
                              <w:t xml:space="preserve">CloudTrail, </w:t>
                            </w:r>
                            <w:r w:rsidR="000729A9">
                              <w:t>CloudWatch</w:t>
                            </w:r>
                            <w:r w:rsidR="00BA35F2">
                              <w:t>, SNS</w:t>
                            </w:r>
                          </w:p>
                          <w:p w14:paraId="17A33857" w14:textId="2C80CE66" w:rsidR="00E87473" w:rsidRDefault="00E87473" w:rsidP="00EA2D5E">
                            <w:pPr>
                              <w:pStyle w:val="List"/>
                            </w:pPr>
                            <w:r>
                              <w:t>EBS, EFS, FSX</w:t>
                            </w:r>
                          </w:p>
                          <w:p w14:paraId="741EB617" w14:textId="77777777" w:rsidR="00BA35F2" w:rsidRDefault="00BA35F2" w:rsidP="00BA35F2">
                            <w:pPr>
                              <w:pStyle w:val="List"/>
                            </w:pPr>
                            <w:r>
                              <w:t>Code Deploy, Code Build, Code Pipeline</w:t>
                            </w:r>
                          </w:p>
                          <w:p w14:paraId="460C5E8C" w14:textId="77777777" w:rsidR="00BA35F2" w:rsidRDefault="00BA35F2" w:rsidP="00BA35F2">
                            <w:pPr>
                              <w:pStyle w:val="List"/>
                            </w:pPr>
                            <w:r>
                              <w:t>ACM, Route53, WAF</w:t>
                            </w:r>
                          </w:p>
                          <w:p w14:paraId="1A41FCE1" w14:textId="77777777" w:rsidR="004C4F36" w:rsidRDefault="00A04467" w:rsidP="00BA35F2">
                            <w:pPr>
                              <w:pStyle w:val="List"/>
                            </w:pPr>
                            <w:proofErr w:type="gramStart"/>
                            <w:r>
                              <w:t>ECR,ECS</w:t>
                            </w:r>
                            <w:proofErr w:type="gramEnd"/>
                            <w:r>
                              <w:t>,</w:t>
                            </w:r>
                            <w:r w:rsidR="004C4F36">
                              <w:t>EKS</w:t>
                            </w:r>
                          </w:p>
                          <w:p w14:paraId="243B1CFE" w14:textId="1EAAD1DE" w:rsidR="00BA35F2" w:rsidRPr="00EA2D5E" w:rsidRDefault="00A04467" w:rsidP="00BA35F2">
                            <w:pPr>
                              <w:pStyle w:val="List"/>
                            </w:pPr>
                            <w:r>
                              <w:t>CloudFormation</w:t>
                            </w:r>
                          </w:p>
                          <w:p w14:paraId="5908AAC3" w14:textId="162C41F2" w:rsidR="005376B4" w:rsidRDefault="009B6D13" w:rsidP="00EA2D5E">
                            <w:pPr>
                              <w:pStyle w:val="List"/>
                            </w:pPr>
                            <w:r>
                              <w:t>Git, Code Commit</w:t>
                            </w:r>
                          </w:p>
                          <w:p w14:paraId="1CC8DEC3" w14:textId="3D5B8D49" w:rsidR="00F86A94" w:rsidRPr="00EA2D5E" w:rsidRDefault="00F86A94" w:rsidP="00EA2D5E">
                            <w:pPr>
                              <w:pStyle w:val="List"/>
                            </w:pPr>
                            <w:r>
                              <w:t xml:space="preserve">Apache, Nginx, </w:t>
                            </w:r>
                            <w:r w:rsidR="00A04467">
                              <w:t>MySQL FTP</w:t>
                            </w:r>
                            <w:r>
                              <w:t>, SSH, SSL</w:t>
                            </w:r>
                          </w:p>
                          <w:p w14:paraId="34C6BD9A" w14:textId="6B5F4A4C" w:rsidR="009B6D13" w:rsidRDefault="00B7660A" w:rsidP="00EA2D5E">
                            <w:pPr>
                              <w:pStyle w:val="List"/>
                            </w:pPr>
                            <w:r>
                              <w:t>Linux Server</w:t>
                            </w:r>
                            <w:r w:rsidR="00A04467">
                              <w:t>, Ubuntu</w:t>
                            </w:r>
                          </w:p>
                          <w:p w14:paraId="68B3452B" w14:textId="28169780" w:rsidR="009B0236" w:rsidRDefault="009B0236" w:rsidP="00EA2D5E">
                            <w:pPr>
                              <w:pStyle w:val="List"/>
                            </w:pPr>
                            <w:r>
                              <w:t>Windows Server IIS</w:t>
                            </w:r>
                          </w:p>
                          <w:p w14:paraId="00A9D401" w14:textId="05A12EDD" w:rsidR="00D962D7" w:rsidRDefault="00D962D7" w:rsidP="00EA2D5E">
                            <w:pPr>
                              <w:pStyle w:val="List"/>
                            </w:pPr>
                            <w:r>
                              <w:t>Basics</w:t>
                            </w:r>
                            <w:r w:rsidR="00063EDA">
                              <w:t xml:space="preserve"> of </w:t>
                            </w:r>
                            <w:r>
                              <w:t>Jenkins</w:t>
                            </w:r>
                            <w:r w:rsidR="00063EDA">
                              <w:t xml:space="preserve"> </w:t>
                            </w:r>
                            <w:r w:rsidR="00FE2D34">
                              <w:t xml:space="preserve">and </w:t>
                            </w:r>
                            <w:r w:rsidR="00A04467">
                              <w:t>Docker, Bash Scripting</w:t>
                            </w:r>
                          </w:p>
                          <w:p w14:paraId="41E9D7E2" w14:textId="77777777" w:rsidR="00D962D7" w:rsidRDefault="00D962D7" w:rsidP="00D962D7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06638" id="Text Box 31" o:spid="_x0000_s1029" type="#_x0000_t202" style="position:absolute;left:0;text-align:left;margin-left:15pt;margin-top:109.5pt;width:138.5pt;height:387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" filled="f" stroked="f">
                <v:textbox>
                  <w:txbxContent>
                    <w:p w14:paraId="1434D6D0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Technical Skills</w:t>
                      </w:r>
                    </w:p>
                    <w:p w14:paraId="4A21A488" w14:textId="40A31A45" w:rsidR="005376B4" w:rsidRPr="00EA2D5E" w:rsidRDefault="009B6D13" w:rsidP="00EA2D5E">
                      <w:pPr>
                        <w:pStyle w:val="List"/>
                      </w:pPr>
                      <w:r>
                        <w:t>AWS Cloud</w:t>
                      </w:r>
                    </w:p>
                    <w:p w14:paraId="4B2098CB" w14:textId="0CB8EA7B" w:rsidR="005376B4" w:rsidRPr="00EA2D5E" w:rsidRDefault="009B6D13" w:rsidP="009B0236">
                      <w:pPr>
                        <w:pStyle w:val="List"/>
                      </w:pPr>
                      <w:r>
                        <w:t xml:space="preserve">EC2, Load Balancer, </w:t>
                      </w:r>
                      <w:r w:rsidR="009A1F5D">
                        <w:t>Autoscaling</w:t>
                      </w:r>
                      <w:r w:rsidR="009B0236">
                        <w:t>, VPC</w:t>
                      </w:r>
                    </w:p>
                    <w:p w14:paraId="3C927113" w14:textId="2D294184" w:rsidR="005376B4" w:rsidRDefault="009B6D13" w:rsidP="00EA2D5E">
                      <w:pPr>
                        <w:pStyle w:val="List"/>
                      </w:pPr>
                      <w:r>
                        <w:t xml:space="preserve">S3, </w:t>
                      </w:r>
                      <w:r w:rsidR="009A1F5D">
                        <w:t>CloudFront</w:t>
                      </w:r>
                    </w:p>
                    <w:p w14:paraId="32543BFD" w14:textId="0FEC7142" w:rsidR="00BA35F2" w:rsidRDefault="00713CC0" w:rsidP="00EA2D5E">
                      <w:pPr>
                        <w:pStyle w:val="List"/>
                      </w:pPr>
                      <w:r>
                        <w:t xml:space="preserve">CloudTrail, </w:t>
                      </w:r>
                      <w:r w:rsidR="000729A9">
                        <w:t>CloudWatch</w:t>
                      </w:r>
                      <w:r w:rsidR="00BA35F2">
                        <w:t>, SNS</w:t>
                      </w:r>
                    </w:p>
                    <w:p w14:paraId="17A33857" w14:textId="2C80CE66" w:rsidR="00E87473" w:rsidRDefault="00E87473" w:rsidP="00EA2D5E">
                      <w:pPr>
                        <w:pStyle w:val="List"/>
                      </w:pPr>
                      <w:r>
                        <w:t>EBS, EFS, FSX</w:t>
                      </w:r>
                    </w:p>
                    <w:p w14:paraId="741EB617" w14:textId="77777777" w:rsidR="00BA35F2" w:rsidRDefault="00BA35F2" w:rsidP="00BA35F2">
                      <w:pPr>
                        <w:pStyle w:val="List"/>
                      </w:pPr>
                      <w:r>
                        <w:t>Code Deploy, Code Build, Code Pipeline</w:t>
                      </w:r>
                    </w:p>
                    <w:p w14:paraId="460C5E8C" w14:textId="77777777" w:rsidR="00BA35F2" w:rsidRDefault="00BA35F2" w:rsidP="00BA35F2">
                      <w:pPr>
                        <w:pStyle w:val="List"/>
                      </w:pPr>
                      <w:r>
                        <w:t>ACM, Route53, WAF</w:t>
                      </w:r>
                    </w:p>
                    <w:p w14:paraId="1A41FCE1" w14:textId="77777777" w:rsidR="004C4F36" w:rsidRDefault="00A04467" w:rsidP="00BA35F2">
                      <w:pPr>
                        <w:pStyle w:val="List"/>
                      </w:pPr>
                      <w:proofErr w:type="gramStart"/>
                      <w:r>
                        <w:t>ECR,ECS</w:t>
                      </w:r>
                      <w:proofErr w:type="gramEnd"/>
                      <w:r>
                        <w:t>,</w:t>
                      </w:r>
                      <w:r w:rsidR="004C4F36">
                        <w:t>EKS</w:t>
                      </w:r>
                    </w:p>
                    <w:p w14:paraId="243B1CFE" w14:textId="1EAAD1DE" w:rsidR="00BA35F2" w:rsidRPr="00EA2D5E" w:rsidRDefault="00A04467" w:rsidP="00BA35F2">
                      <w:pPr>
                        <w:pStyle w:val="List"/>
                      </w:pPr>
                      <w:r>
                        <w:t>CloudFormation</w:t>
                      </w:r>
                    </w:p>
                    <w:p w14:paraId="5908AAC3" w14:textId="162C41F2" w:rsidR="005376B4" w:rsidRDefault="009B6D13" w:rsidP="00EA2D5E">
                      <w:pPr>
                        <w:pStyle w:val="List"/>
                      </w:pPr>
                      <w:r>
                        <w:t>Git, Code Commit</w:t>
                      </w:r>
                    </w:p>
                    <w:p w14:paraId="1CC8DEC3" w14:textId="3D5B8D49" w:rsidR="00F86A94" w:rsidRPr="00EA2D5E" w:rsidRDefault="00F86A94" w:rsidP="00EA2D5E">
                      <w:pPr>
                        <w:pStyle w:val="List"/>
                      </w:pPr>
                      <w:r>
                        <w:t xml:space="preserve">Apache, Nginx, </w:t>
                      </w:r>
                      <w:r w:rsidR="00A04467">
                        <w:t>MySQL FTP</w:t>
                      </w:r>
                      <w:r>
                        <w:t>, SSH, SSL</w:t>
                      </w:r>
                    </w:p>
                    <w:p w14:paraId="34C6BD9A" w14:textId="6B5F4A4C" w:rsidR="009B6D13" w:rsidRDefault="00B7660A" w:rsidP="00EA2D5E">
                      <w:pPr>
                        <w:pStyle w:val="List"/>
                      </w:pPr>
                      <w:r>
                        <w:t>Linux Server</w:t>
                      </w:r>
                      <w:r w:rsidR="00A04467">
                        <w:t>, Ubuntu</w:t>
                      </w:r>
                    </w:p>
                    <w:p w14:paraId="68B3452B" w14:textId="28169780" w:rsidR="009B0236" w:rsidRDefault="009B0236" w:rsidP="00EA2D5E">
                      <w:pPr>
                        <w:pStyle w:val="List"/>
                      </w:pPr>
                      <w:r>
                        <w:t>Windows Server IIS</w:t>
                      </w:r>
                    </w:p>
                    <w:p w14:paraId="00A9D401" w14:textId="05A12EDD" w:rsidR="00D962D7" w:rsidRDefault="00D962D7" w:rsidP="00EA2D5E">
                      <w:pPr>
                        <w:pStyle w:val="List"/>
                      </w:pPr>
                      <w:r>
                        <w:t>Basics</w:t>
                      </w:r>
                      <w:r w:rsidR="00063EDA">
                        <w:t xml:space="preserve"> of </w:t>
                      </w:r>
                      <w:r>
                        <w:t>Jenkins</w:t>
                      </w:r>
                      <w:r w:rsidR="00063EDA">
                        <w:t xml:space="preserve"> </w:t>
                      </w:r>
                      <w:r w:rsidR="00FE2D34">
                        <w:t xml:space="preserve">and </w:t>
                      </w:r>
                      <w:r w:rsidR="00A04467">
                        <w:t>Docker, Bash Scripting</w:t>
                      </w:r>
                    </w:p>
                    <w:p w14:paraId="41E9D7E2" w14:textId="77777777" w:rsidR="00D962D7" w:rsidRDefault="00D962D7" w:rsidP="00D962D7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9D5E8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72A308B9" wp14:editId="4D437E3B">
                <wp:simplePos x="0" y="0"/>
                <wp:positionH relativeFrom="page">
                  <wp:align>left</wp:align>
                </wp:positionH>
                <wp:positionV relativeFrom="page">
                  <wp:posOffset>6226175</wp:posOffset>
                </wp:positionV>
                <wp:extent cx="2070100" cy="1308100"/>
                <wp:effectExtent l="0" t="0" r="0" b="635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0100" cy="1308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2BB7F" w14:textId="1E9B475A" w:rsidR="005376B4" w:rsidRPr="005376B4" w:rsidRDefault="009B0236" w:rsidP="00EA2D5E">
                            <w:pPr>
                              <w:pStyle w:val="Heading1White"/>
                            </w:pPr>
                            <w:r>
                              <w:t>CERTIFICATION</w:t>
                            </w:r>
                          </w:p>
                          <w:p w14:paraId="09E1D2B5" w14:textId="27361A5C" w:rsidR="009B0236" w:rsidRPr="00552065" w:rsidRDefault="009B0236" w:rsidP="00900617">
                            <w:pPr>
                              <w:pStyle w:val="Normalwhite"/>
                              <w:numPr>
                                <w:ilvl w:val="0"/>
                                <w:numId w:val="7"/>
                              </w:numPr>
                              <w:jc w:val="left"/>
                            </w:pPr>
                            <w:r w:rsidRPr="00552065">
                              <w:t>AWS Certified Cloud Practi</w:t>
                            </w:r>
                            <w:r w:rsidR="00900617">
                              <w:t>t</w:t>
                            </w:r>
                            <w:r w:rsidRPr="00552065">
                              <w:t>ioner (Udemy)</w:t>
                            </w:r>
                          </w:p>
                          <w:p w14:paraId="163E4716" w14:textId="25536F73" w:rsidR="009B0236" w:rsidRPr="00552065" w:rsidRDefault="009B0236" w:rsidP="009B0236">
                            <w:pPr>
                              <w:pStyle w:val="Normalwhite"/>
                              <w:numPr>
                                <w:ilvl w:val="0"/>
                                <w:numId w:val="7"/>
                              </w:numPr>
                              <w:jc w:val="left"/>
                            </w:pPr>
                            <w:r w:rsidRPr="00552065">
                              <w:t>AWS Certified SysOps Administrator</w:t>
                            </w:r>
                          </w:p>
                          <w:p w14:paraId="53C65386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68D9EF55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0BBF82F9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4D104965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308B9" id="Text Box 12" o:spid="_x0000_s1030" type="#_x0000_t202" style="position:absolute;left:0;text-align:left;margin-left:0;margin-top:490.25pt;width:163pt;height:103pt;z-index:25170432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" filled="f" stroked="f">
                <v:textbox>
                  <w:txbxContent>
                    <w:p w14:paraId="3C72BB7F" w14:textId="1E9B475A" w:rsidR="005376B4" w:rsidRPr="005376B4" w:rsidRDefault="009B0236" w:rsidP="00EA2D5E">
                      <w:pPr>
                        <w:pStyle w:val="Heading1White"/>
                      </w:pPr>
                      <w:r>
                        <w:t>CERTIFICATION</w:t>
                      </w:r>
                    </w:p>
                    <w:p w14:paraId="09E1D2B5" w14:textId="27361A5C" w:rsidR="009B0236" w:rsidRPr="00552065" w:rsidRDefault="009B0236" w:rsidP="00900617">
                      <w:pPr>
                        <w:pStyle w:val="Normalwhite"/>
                        <w:numPr>
                          <w:ilvl w:val="0"/>
                          <w:numId w:val="7"/>
                        </w:numPr>
                        <w:jc w:val="left"/>
                      </w:pPr>
                      <w:r w:rsidRPr="00552065">
                        <w:t>AWS Certified Cloud Practi</w:t>
                      </w:r>
                      <w:r w:rsidR="00900617">
                        <w:t>t</w:t>
                      </w:r>
                      <w:r w:rsidRPr="00552065">
                        <w:t>ioner (Udemy)</w:t>
                      </w:r>
                    </w:p>
                    <w:p w14:paraId="163E4716" w14:textId="25536F73" w:rsidR="009B0236" w:rsidRPr="00552065" w:rsidRDefault="009B0236" w:rsidP="009B0236">
                      <w:pPr>
                        <w:pStyle w:val="Normalwhite"/>
                        <w:numPr>
                          <w:ilvl w:val="0"/>
                          <w:numId w:val="7"/>
                        </w:numPr>
                        <w:jc w:val="left"/>
                      </w:pPr>
                      <w:r w:rsidRPr="00552065">
                        <w:t>AWS Certified SysOps Administrator</w:t>
                      </w:r>
                    </w:p>
                    <w:p w14:paraId="53C65386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68D9EF55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0BBF82F9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4D104965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9D5E80"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0DBFE8C3" wp14:editId="101B6CD3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8750" cy="10058400"/>
                <wp:effectExtent l="0" t="0" r="0" b="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8750" cy="10058400"/>
                          <a:chOff x="0" y="0"/>
                          <a:chExt cx="7779932" cy="10058400"/>
                        </a:xfrm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0CB6C6" w14:textId="4F83386D" w:rsidR="00AE230D" w:rsidRDefault="00AE230D" w:rsidP="00AE230D">
                              <w:pPr>
                                <w:jc w:val="center"/>
                              </w:pPr>
                              <w:r>
                                <w:t>Detalasndad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13971" y="784860"/>
                            <a:ext cx="7765961" cy="46291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264521" w14:textId="5A77457A" w:rsidR="009B6D13" w:rsidRDefault="009B6D13" w:rsidP="009B6D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BFE8C3" id="Group 8" o:spid="_x0000_s1031" alt="&quot;&quot;" style="position:absolute;left:0;text-align:left;margin-left:-36pt;margin-top:-18pt;width:612.5pt;height:11in;z-index:-251626496;mso-width-relative:margin" coordsize="7779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">
                <v:rect id="Rectangle 873599800" o:spid="_x0000_s1032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" fillcolor="#5a5a5a [2109]" stroked="f" strokeweight="1pt">
                  <v:textbox>
                    <w:txbxContent>
                      <w:p w14:paraId="4B0CB6C6" w14:textId="4F83386D" w:rsidR="00AE230D" w:rsidRDefault="00AE230D" w:rsidP="00AE230D">
                        <w:pPr>
                          <w:jc w:val="center"/>
                        </w:pPr>
                        <w:r>
                          <w:t>Detalasndad</w:t>
                        </w:r>
                      </w:p>
                    </w:txbxContent>
                  </v:textbox>
                </v:rect>
                <v:rect id="Rectangle 1636135376" o:spid="_x0000_s1033" style="position:absolute;left:139;top:7848;width:77660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" fillcolor="#d6dce5 [3205]" stroked="f" strokeweight="1pt">
                  <v:textbox>
                    <w:txbxContent>
                      <w:p w14:paraId="22264521" w14:textId="5A77457A" w:rsidR="009B6D13" w:rsidRDefault="009B6D13" w:rsidP="009B6D13"/>
                    </w:txbxContent>
                  </v:textbox>
                </v:rect>
                <w10:anchorlock/>
              </v:group>
            </w:pict>
          </mc:Fallback>
        </mc:AlternateContent>
      </w:r>
      <w:r w:rsidR="001F4E12">
        <w:rPr>
          <w:sz w:val="36"/>
          <w:szCs w:val="36"/>
        </w:rPr>
        <w:t xml:space="preserve">                                                                         </w:t>
      </w:r>
      <w:r w:rsidR="00582E20">
        <w:rPr>
          <w:sz w:val="36"/>
          <w:szCs w:val="36"/>
        </w:rPr>
        <w:t xml:space="preserve"> </w:t>
      </w:r>
      <w:r w:rsidR="00AE230D">
        <w:rPr>
          <w:sz w:val="36"/>
          <w:szCs w:val="36"/>
        </w:rPr>
        <w:t xml:space="preserve"> </w:t>
      </w:r>
      <w:r w:rsidR="00AE230D" w:rsidRPr="00AE230D">
        <w:rPr>
          <w:color w:val="595959" w:themeColor="accent1"/>
          <w:sz w:val="36"/>
          <w:szCs w:val="36"/>
        </w:rPr>
        <w:t>M</w:t>
      </w:r>
      <w:r w:rsidR="00AE230D">
        <w:rPr>
          <w:color w:val="595959" w:themeColor="accent1"/>
          <w:sz w:val="36"/>
          <w:szCs w:val="36"/>
        </w:rPr>
        <w:t>EGHA</w:t>
      </w:r>
      <w:r w:rsidR="003E3383" w:rsidRPr="00AE230D">
        <w:rPr>
          <w:color w:val="595959" w:themeColor="accent1"/>
          <w:sz w:val="36"/>
          <w:szCs w:val="36"/>
        </w:rPr>
        <w:t xml:space="preserve"> </w:t>
      </w:r>
      <w:r w:rsidR="00AE230D" w:rsidRPr="00AE230D">
        <w:rPr>
          <w:color w:val="595959" w:themeColor="accent1"/>
          <w:sz w:val="36"/>
          <w:szCs w:val="36"/>
        </w:rPr>
        <w:t>M</w:t>
      </w:r>
      <w:r w:rsidR="00AE230D">
        <w:rPr>
          <w:color w:val="595959" w:themeColor="accent1"/>
          <w:sz w:val="36"/>
          <w:szCs w:val="36"/>
        </w:rPr>
        <w:t>ALIK</w:t>
      </w:r>
    </w:p>
    <w:p w14:paraId="0B51D628" w14:textId="4EF461E2" w:rsidR="00AE230D" w:rsidRPr="00AE230D" w:rsidRDefault="00AE230D" w:rsidP="00AE230D">
      <w:pPr>
        <w:pStyle w:val="Graphicsanchor"/>
        <w:rPr>
          <w:color w:val="595959" w:themeColor="accent1"/>
          <w:sz w:val="28"/>
          <w:szCs w:val="28"/>
        </w:rPr>
      </w:pPr>
      <w:r>
        <w:rPr>
          <w:color w:val="595959" w:themeColor="accent1"/>
          <w:sz w:val="28"/>
          <w:szCs w:val="28"/>
        </w:rPr>
        <w:t xml:space="preserve"> </w:t>
      </w:r>
      <w:r w:rsidR="00EB123F">
        <w:rPr>
          <w:color w:val="595959" w:themeColor="accent1"/>
          <w:sz w:val="28"/>
          <w:szCs w:val="28"/>
        </w:rPr>
        <w:t xml:space="preserve">   </w:t>
      </w:r>
      <w:r>
        <w:rPr>
          <w:color w:val="595959" w:themeColor="accent1"/>
          <w:sz w:val="28"/>
          <w:szCs w:val="28"/>
        </w:rPr>
        <w:t xml:space="preserve">                                                                                                 </w:t>
      </w:r>
      <w:r w:rsidRPr="00AE230D">
        <w:rPr>
          <w:color w:val="595959" w:themeColor="accent1"/>
          <w:sz w:val="28"/>
          <w:szCs w:val="28"/>
        </w:rPr>
        <w:t>Cloud</w:t>
      </w:r>
      <w:r w:rsidR="005376B4" w:rsidRPr="00AE230D">
        <w:rPr>
          <w:color w:val="595959" w:themeColor="accent1"/>
          <w:sz w:val="28"/>
          <w:szCs w:val="28"/>
        </w:rPr>
        <w:t xml:space="preserve"> </w:t>
      </w:r>
      <w:r w:rsidRPr="00AE230D">
        <w:rPr>
          <w:color w:val="595959" w:themeColor="accent1"/>
          <w:sz w:val="28"/>
          <w:szCs w:val="28"/>
        </w:rPr>
        <w:t>Engineer</w:t>
      </w:r>
      <w:r w:rsidR="005376B4" w:rsidRPr="00AE230D">
        <w:rPr>
          <w:color w:val="595959" w:themeColor="accent1"/>
          <w:sz w:val="28"/>
          <w:szCs w:val="28"/>
        </w:rPr>
        <w:t xml:space="preserve"> </w:t>
      </w:r>
    </w:p>
    <w:p w14:paraId="6B2343AC" w14:textId="77777777" w:rsidR="00107012" w:rsidRDefault="00107012" w:rsidP="00107012"/>
    <w:p w14:paraId="76C2FCF7" w14:textId="677C28D9" w:rsidR="008D77C4" w:rsidRPr="003E3383" w:rsidRDefault="009B6D13" w:rsidP="00107012">
      <w:r>
        <w:t xml:space="preserve">Mobile no: +91-8439460270                       </w:t>
      </w:r>
      <w:r w:rsidR="00C50906">
        <w:t xml:space="preserve">       </w:t>
      </w:r>
      <w:r>
        <w:t xml:space="preserve">  Email: </w:t>
      </w:r>
      <w:hyperlink r:id="rId9" w:history="1">
        <w:r w:rsidR="00107012" w:rsidRPr="00F71D7D">
          <w:rPr>
            <w:rStyle w:val="Hyperlink"/>
          </w:rPr>
          <w:t>meghamalik888@gmail.com</w:t>
        </w:r>
      </w:hyperlink>
      <w:r w:rsidR="00107012">
        <w:t xml:space="preserve">  </w:t>
      </w:r>
      <w:r w:rsidR="00EA1BAD">
        <w:t xml:space="preserve">                        </w:t>
      </w:r>
      <w:r w:rsidR="00107012">
        <w:t>Soci</w:t>
      </w:r>
      <w:r w:rsidR="000536FA">
        <w:t>al Links</w:t>
      </w:r>
      <w:r w:rsidR="00C50906">
        <w:t xml:space="preserve">: </w:t>
      </w:r>
      <w:hyperlink r:id="rId10" w:history="1">
        <w:r w:rsidR="000729A9" w:rsidRPr="00316B4B">
          <w:rPr>
            <w:rStyle w:val="Hyperlink"/>
          </w:rPr>
          <w:t>LinkedIn</w:t>
        </w:r>
      </w:hyperlink>
    </w:p>
    <w:sectPr w:rsidR="008D77C4" w:rsidRPr="003E3383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B25C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C69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024539"/>
    <w:multiLevelType w:val="hybridMultilevel"/>
    <w:tmpl w:val="BA7A5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753F3"/>
    <w:multiLevelType w:val="hybridMultilevel"/>
    <w:tmpl w:val="D786B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C43EAC"/>
    <w:multiLevelType w:val="hybridMultilevel"/>
    <w:tmpl w:val="F75C3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5718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C5777A4"/>
    <w:multiLevelType w:val="hybridMultilevel"/>
    <w:tmpl w:val="ABAC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5"/>
  </w:num>
  <w:num w:numId="2" w16cid:durableId="20208733">
    <w:abstractNumId w:val="7"/>
  </w:num>
  <w:num w:numId="3" w16cid:durableId="824207542">
    <w:abstractNumId w:val="2"/>
  </w:num>
  <w:num w:numId="4" w16cid:durableId="808011177">
    <w:abstractNumId w:val="11"/>
  </w:num>
  <w:num w:numId="5" w16cid:durableId="1226182368">
    <w:abstractNumId w:val="0"/>
  </w:num>
  <w:num w:numId="6" w16cid:durableId="2128501465">
    <w:abstractNumId w:val="1"/>
  </w:num>
  <w:num w:numId="7" w16cid:durableId="1183855612">
    <w:abstractNumId w:val="10"/>
  </w:num>
  <w:num w:numId="8" w16cid:durableId="744767619">
    <w:abstractNumId w:val="3"/>
  </w:num>
  <w:num w:numId="9" w16cid:durableId="462424537">
    <w:abstractNumId w:val="9"/>
  </w:num>
  <w:num w:numId="10" w16cid:durableId="1727221430">
    <w:abstractNumId w:val="8"/>
  </w:num>
  <w:num w:numId="11" w16cid:durableId="1498300227">
    <w:abstractNumId w:val="4"/>
  </w:num>
  <w:num w:numId="12" w16cid:durableId="617568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0D"/>
    <w:rsid w:val="00001661"/>
    <w:rsid w:val="000026FF"/>
    <w:rsid w:val="0002236E"/>
    <w:rsid w:val="000355C1"/>
    <w:rsid w:val="000536FA"/>
    <w:rsid w:val="00063EDA"/>
    <w:rsid w:val="000729A9"/>
    <w:rsid w:val="00083408"/>
    <w:rsid w:val="000B7B03"/>
    <w:rsid w:val="000E6A67"/>
    <w:rsid w:val="00107012"/>
    <w:rsid w:val="00112E91"/>
    <w:rsid w:val="0011371A"/>
    <w:rsid w:val="0012253A"/>
    <w:rsid w:val="001368D8"/>
    <w:rsid w:val="00142C5C"/>
    <w:rsid w:val="00154574"/>
    <w:rsid w:val="0015637C"/>
    <w:rsid w:val="00160DC8"/>
    <w:rsid w:val="001673A3"/>
    <w:rsid w:val="00170627"/>
    <w:rsid w:val="00181282"/>
    <w:rsid w:val="00185B1B"/>
    <w:rsid w:val="00187FA1"/>
    <w:rsid w:val="001F4E12"/>
    <w:rsid w:val="002153A4"/>
    <w:rsid w:val="00257458"/>
    <w:rsid w:val="00270B11"/>
    <w:rsid w:val="00286471"/>
    <w:rsid w:val="00287E7D"/>
    <w:rsid w:val="002A3889"/>
    <w:rsid w:val="002B5C61"/>
    <w:rsid w:val="002C010E"/>
    <w:rsid w:val="002D092D"/>
    <w:rsid w:val="0031279D"/>
    <w:rsid w:val="00315045"/>
    <w:rsid w:val="00316B4B"/>
    <w:rsid w:val="003357E8"/>
    <w:rsid w:val="0034083D"/>
    <w:rsid w:val="00382880"/>
    <w:rsid w:val="003A41AC"/>
    <w:rsid w:val="003A5A35"/>
    <w:rsid w:val="003B437B"/>
    <w:rsid w:val="003E3383"/>
    <w:rsid w:val="004116B2"/>
    <w:rsid w:val="004344A5"/>
    <w:rsid w:val="00442D87"/>
    <w:rsid w:val="00475B42"/>
    <w:rsid w:val="004904FA"/>
    <w:rsid w:val="00494015"/>
    <w:rsid w:val="004A615B"/>
    <w:rsid w:val="004C4F36"/>
    <w:rsid w:val="00515A9F"/>
    <w:rsid w:val="005376B4"/>
    <w:rsid w:val="00552065"/>
    <w:rsid w:val="00575B96"/>
    <w:rsid w:val="00582E20"/>
    <w:rsid w:val="005933EA"/>
    <w:rsid w:val="0059796E"/>
    <w:rsid w:val="005D255A"/>
    <w:rsid w:val="005F2437"/>
    <w:rsid w:val="00610605"/>
    <w:rsid w:val="00637F90"/>
    <w:rsid w:val="0065440C"/>
    <w:rsid w:val="00666862"/>
    <w:rsid w:val="00685CF3"/>
    <w:rsid w:val="006B29A0"/>
    <w:rsid w:val="006D3C64"/>
    <w:rsid w:val="006E39F7"/>
    <w:rsid w:val="006F715C"/>
    <w:rsid w:val="00713C0C"/>
    <w:rsid w:val="00713CC0"/>
    <w:rsid w:val="00720701"/>
    <w:rsid w:val="007362FE"/>
    <w:rsid w:val="00750898"/>
    <w:rsid w:val="00776475"/>
    <w:rsid w:val="007834CE"/>
    <w:rsid w:val="007D41A4"/>
    <w:rsid w:val="007D6A46"/>
    <w:rsid w:val="007E0F34"/>
    <w:rsid w:val="007E4A10"/>
    <w:rsid w:val="00815945"/>
    <w:rsid w:val="00817D4B"/>
    <w:rsid w:val="00854276"/>
    <w:rsid w:val="008768A7"/>
    <w:rsid w:val="0088487E"/>
    <w:rsid w:val="008867E8"/>
    <w:rsid w:val="008908D4"/>
    <w:rsid w:val="008A6762"/>
    <w:rsid w:val="008B3F28"/>
    <w:rsid w:val="008C57C3"/>
    <w:rsid w:val="008D77C4"/>
    <w:rsid w:val="008F5CBF"/>
    <w:rsid w:val="00900617"/>
    <w:rsid w:val="00922406"/>
    <w:rsid w:val="009321CC"/>
    <w:rsid w:val="00946C08"/>
    <w:rsid w:val="00956BC5"/>
    <w:rsid w:val="00957055"/>
    <w:rsid w:val="00971ECB"/>
    <w:rsid w:val="00982019"/>
    <w:rsid w:val="009A1F5D"/>
    <w:rsid w:val="009B0236"/>
    <w:rsid w:val="009B6D13"/>
    <w:rsid w:val="009D0BAA"/>
    <w:rsid w:val="009D5E80"/>
    <w:rsid w:val="009E1FE6"/>
    <w:rsid w:val="009E5384"/>
    <w:rsid w:val="00A04467"/>
    <w:rsid w:val="00A10A2C"/>
    <w:rsid w:val="00A20778"/>
    <w:rsid w:val="00AA25C2"/>
    <w:rsid w:val="00AD75A8"/>
    <w:rsid w:val="00AE230D"/>
    <w:rsid w:val="00AE7369"/>
    <w:rsid w:val="00B16B76"/>
    <w:rsid w:val="00B22367"/>
    <w:rsid w:val="00B33A43"/>
    <w:rsid w:val="00B7660A"/>
    <w:rsid w:val="00B76C31"/>
    <w:rsid w:val="00B903F5"/>
    <w:rsid w:val="00BA1551"/>
    <w:rsid w:val="00BA35F2"/>
    <w:rsid w:val="00BA3CF1"/>
    <w:rsid w:val="00BB70AB"/>
    <w:rsid w:val="00BC443B"/>
    <w:rsid w:val="00BF0F8D"/>
    <w:rsid w:val="00C353A7"/>
    <w:rsid w:val="00C354F9"/>
    <w:rsid w:val="00C50906"/>
    <w:rsid w:val="00CB3B22"/>
    <w:rsid w:val="00CB709C"/>
    <w:rsid w:val="00CF55FF"/>
    <w:rsid w:val="00D02798"/>
    <w:rsid w:val="00D03F2E"/>
    <w:rsid w:val="00D072B8"/>
    <w:rsid w:val="00D52B72"/>
    <w:rsid w:val="00D5565C"/>
    <w:rsid w:val="00D605CB"/>
    <w:rsid w:val="00D84B5E"/>
    <w:rsid w:val="00D920AB"/>
    <w:rsid w:val="00D962D7"/>
    <w:rsid w:val="00DB16C5"/>
    <w:rsid w:val="00E2140D"/>
    <w:rsid w:val="00E30B0D"/>
    <w:rsid w:val="00E6413D"/>
    <w:rsid w:val="00E724A0"/>
    <w:rsid w:val="00E87473"/>
    <w:rsid w:val="00E96F86"/>
    <w:rsid w:val="00EA1B61"/>
    <w:rsid w:val="00EA1BAD"/>
    <w:rsid w:val="00EA2D5E"/>
    <w:rsid w:val="00EB123F"/>
    <w:rsid w:val="00ED06BD"/>
    <w:rsid w:val="00ED1AD9"/>
    <w:rsid w:val="00EF7129"/>
    <w:rsid w:val="00F038AE"/>
    <w:rsid w:val="00F32AC2"/>
    <w:rsid w:val="00F32ECF"/>
    <w:rsid w:val="00F4414F"/>
    <w:rsid w:val="00F838F3"/>
    <w:rsid w:val="00F86A94"/>
    <w:rsid w:val="00FB5B94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C0CD"/>
  <w15:chartTrackingRefBased/>
  <w15:docId w15:val="{567B1994-E656-4F7C-AF61-CB59C27E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ind w:left="720"/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  <w:style w:type="table" w:styleId="TableGrid">
    <w:name w:val="Table Grid"/>
    <w:basedOn w:val="TableNormal"/>
    <w:uiPriority w:val="39"/>
    <w:rsid w:val="0072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6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meghamalik-288277378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meghamalik888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042569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C462F3-80C7-49B2-8EBE-37145E717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8162</TotalTime>
  <Pages>1</Pages>
  <Words>12</Words>
  <Characters>95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Malik, Rajat (Cognizant)</dc:creator>
  <cp:keywords/>
  <dc:description/>
  <cp:lastModifiedBy>Malik, Rajat (Cognizant)</cp:lastModifiedBy>
  <cp:revision>3</cp:revision>
  <cp:lastPrinted>2025-11-05T08:09:00Z</cp:lastPrinted>
  <dcterms:created xsi:type="dcterms:W3CDTF">2025-09-08T13:30:00Z</dcterms:created>
  <dcterms:modified xsi:type="dcterms:W3CDTF">2025-11-14T11:06:00Z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ip_UnifiedCompliancePolicyUIAction">
    <vt:lpwstr/>
  </property>
  <property fmtid="{D5CDD505-2E9C-101B-9397-08002B2CF9AE}" pid="12" name="_ip_UnifiedCompliancePolicyProperties">
    <vt:lpwstr/>
  </property>
  <property fmtid="{D5CDD505-2E9C-101B-9397-08002B2CF9AE}" pid="13" name="TaxCatchAll">
    <vt:lpwstr/>
  </property>
  <property fmtid="{D5CDD505-2E9C-101B-9397-08002B2CF9AE}" pid="14" name="ImageTagsTaxHTField">
    <vt:lpwstr/>
  </property>
  <property fmtid="{D5CDD505-2E9C-101B-9397-08002B2CF9AE}" pid="15" name="Image">
    <vt:lpwstr>, </vt:lpwstr>
  </property>
  <property fmtid="{D5CDD505-2E9C-101B-9397-08002B2CF9AE}" pid="16" name="Status">
    <vt:lpwstr>Not started</vt:lpwstr>
  </property>
  <property fmtid="{D5CDD505-2E9C-101B-9397-08002B2CF9AE}" pid="17" name="Background">
    <vt:lpwstr>0</vt:lpwstr>
  </property>
  <property fmtid="{D5CDD505-2E9C-101B-9397-08002B2CF9AE}" pid="18" name="MediaServiceKeyPoints">
    <vt:lpwstr/>
  </property>
  <property fmtid="{D5CDD505-2E9C-101B-9397-08002B2CF9AE}" pid="19" name="SharedWithUsers">
    <vt:lpwstr/>
  </property>
</Properties>
</file>